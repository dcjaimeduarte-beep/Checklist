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2A6E34" w14:textId="77777777" w:rsidR="009247D4" w:rsidRPr="008E2F60" w:rsidRDefault="009247D4">
      <w:pPr>
        <w:pStyle w:val="Ttulo1"/>
        <w:rPr>
          <w:rFonts w:ascii="Tahoma" w:hAnsi="Tahoma" w:cs="Tahoma"/>
        </w:rPr>
      </w:pPr>
    </w:p>
    <w:p w14:paraId="2ED27292" w14:textId="6DB0164F" w:rsidR="009247D4" w:rsidRPr="008E2F60" w:rsidRDefault="009247D4">
      <w:pPr>
        <w:pStyle w:val="Ttulo1"/>
        <w:jc w:val="right"/>
        <w:rPr>
          <w:rFonts w:ascii="Tahoma" w:hAnsi="Tahoma" w:cs="Tahoma"/>
        </w:rPr>
      </w:pPr>
      <w:r w:rsidRPr="008E2F60">
        <w:rPr>
          <w:rFonts w:ascii="Tahoma" w:hAnsi="Tahoma" w:cs="Tahoma"/>
        </w:rPr>
        <w:t xml:space="preserve">CONTRATO DE </w:t>
      </w:r>
      <w:r w:rsidR="0074690C" w:rsidRPr="008E2F60">
        <w:rPr>
          <w:rFonts w:ascii="Tahoma" w:hAnsi="Tahoma" w:cs="Tahoma"/>
        </w:rPr>
        <w:t>PRESTAÇÃO DE SERVIÇO</w:t>
      </w:r>
      <w:r w:rsidR="00C21136" w:rsidRPr="008E2F60">
        <w:rPr>
          <w:rFonts w:ascii="Tahoma" w:hAnsi="Tahoma" w:cs="Tahoma"/>
        </w:rPr>
        <w:t>S</w:t>
      </w:r>
      <w:r w:rsidR="00350DFC">
        <w:rPr>
          <w:rFonts w:ascii="Tahoma" w:hAnsi="Tahoma" w:cs="Tahoma"/>
        </w:rPr>
        <w:t xml:space="preserve"> </w:t>
      </w:r>
      <w:r w:rsidR="00552837">
        <w:rPr>
          <w:rFonts w:ascii="Tahoma" w:hAnsi="Tahoma" w:cs="Tahoma"/>
        </w:rPr>
        <w:t>12052025</w:t>
      </w:r>
    </w:p>
    <w:p w14:paraId="5A820EEC" w14:textId="77777777" w:rsidR="009247D4" w:rsidRPr="008E2F60" w:rsidRDefault="009247D4">
      <w:pPr>
        <w:jc w:val="both"/>
        <w:rPr>
          <w:rFonts w:ascii="Tahoma" w:hAnsi="Tahoma" w:cs="Tahoma"/>
          <w:sz w:val="16"/>
          <w:szCs w:val="16"/>
        </w:rPr>
      </w:pPr>
    </w:p>
    <w:p w14:paraId="4A83634D" w14:textId="77777777" w:rsidR="005C66AB" w:rsidRDefault="009247D4" w:rsidP="005C66AB">
      <w:pPr>
        <w:pStyle w:val="Default"/>
        <w:jc w:val="right"/>
      </w:pPr>
      <w:r w:rsidRPr="008E2F60">
        <w:rPr>
          <w:sz w:val="16"/>
          <w:szCs w:val="16"/>
        </w:rPr>
        <w:t>Contrato de</w:t>
      </w:r>
      <w:r w:rsidR="009645EC" w:rsidRPr="008E2F60">
        <w:rPr>
          <w:sz w:val="16"/>
          <w:szCs w:val="16"/>
        </w:rPr>
        <w:t xml:space="preserve"> Sistema de Gestão </w:t>
      </w:r>
      <w:r w:rsidRPr="008E2F60">
        <w:rPr>
          <w:sz w:val="16"/>
          <w:szCs w:val="16"/>
        </w:rPr>
        <w:t xml:space="preserve">que celebram </w:t>
      </w:r>
      <w:r w:rsidR="00FC5833">
        <w:rPr>
          <w:rFonts w:ascii="Arial" w:hAnsi="Arial" w:cs="Arial"/>
          <w:b/>
          <w:bCs/>
          <w:sz w:val="16"/>
          <w:szCs w:val="16"/>
        </w:rPr>
        <w:t>BARBOSA E ALMEIDA TECNOLOGIA LTDA - EPP</w:t>
      </w:r>
      <w:r w:rsidR="00350DFC">
        <w:rPr>
          <w:b/>
          <w:sz w:val="16"/>
          <w:szCs w:val="16"/>
        </w:rPr>
        <w:t xml:space="preserve"> </w:t>
      </w:r>
      <w:r w:rsidR="00E743F2" w:rsidRPr="008E2F60">
        <w:rPr>
          <w:sz w:val="16"/>
          <w:szCs w:val="16"/>
        </w:rPr>
        <w:t>e</w:t>
      </w:r>
      <w:r w:rsidR="00350DFC">
        <w:rPr>
          <w:sz w:val="16"/>
          <w:szCs w:val="16"/>
        </w:rPr>
        <w:t xml:space="preserve"> </w:t>
      </w:r>
    </w:p>
    <w:p w14:paraId="4FA3FF56" w14:textId="3FB9C76E" w:rsidR="00396BDB" w:rsidRDefault="007C6595" w:rsidP="00A9271E">
      <w:pPr>
        <w:ind w:left="424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333333"/>
          <w:sz w:val="16"/>
          <w:szCs w:val="16"/>
          <w:shd w:val="clear" w:color="auto" w:fill="FFFFFF"/>
        </w:rPr>
        <w:t xml:space="preserve">          </w:t>
      </w:r>
      <w:r>
        <w:rPr>
          <w:rFonts w:ascii="Arial" w:hAnsi="Arial" w:cs="Arial"/>
          <w:b/>
          <w:bCs/>
          <w:color w:val="333333"/>
          <w:sz w:val="16"/>
          <w:szCs w:val="16"/>
          <w:shd w:val="clear" w:color="auto" w:fill="FFFFFF"/>
        </w:rPr>
        <w:tab/>
        <w:t xml:space="preserve">            </w:t>
      </w:r>
      <w:r w:rsidR="005D254F">
        <w:rPr>
          <w:rFonts w:ascii="Arial" w:hAnsi="Arial" w:cs="Arial"/>
          <w:b/>
          <w:bCs/>
          <w:color w:val="333333"/>
          <w:sz w:val="16"/>
          <w:szCs w:val="16"/>
          <w:shd w:val="clear" w:color="auto" w:fill="FFFFFF"/>
        </w:rPr>
        <w:tab/>
      </w:r>
      <w:r w:rsidR="00AE3646">
        <w:rPr>
          <w:rFonts w:ascii="Arial" w:hAnsi="Arial" w:cs="Arial"/>
          <w:b/>
          <w:bCs/>
          <w:color w:val="333333"/>
          <w:sz w:val="16"/>
          <w:szCs w:val="16"/>
          <w:shd w:val="clear" w:color="auto" w:fill="FFFFFF"/>
        </w:rPr>
        <w:t xml:space="preserve">            </w:t>
      </w:r>
      <w:r w:rsidR="00552837">
        <w:rPr>
          <w:rFonts w:ascii="Arial" w:hAnsi="Arial" w:cs="Arial"/>
          <w:b/>
          <w:bCs/>
          <w:color w:val="333333"/>
          <w:sz w:val="16"/>
          <w:szCs w:val="16"/>
          <w:shd w:val="clear" w:color="auto" w:fill="FFFFFF"/>
        </w:rPr>
        <w:tab/>
      </w:r>
      <w:r w:rsidR="00552837">
        <w:rPr>
          <w:rFonts w:ascii="Arial" w:hAnsi="Arial" w:cs="Arial"/>
          <w:b/>
          <w:bCs/>
          <w:color w:val="333333"/>
          <w:sz w:val="16"/>
          <w:szCs w:val="16"/>
          <w:shd w:val="clear" w:color="auto" w:fill="FFFFFF"/>
        </w:rPr>
        <w:tab/>
      </w:r>
      <w:r w:rsidR="00552837">
        <w:rPr>
          <w:rFonts w:ascii="Arial" w:hAnsi="Arial" w:cs="Arial"/>
          <w:b/>
          <w:bCs/>
          <w:color w:val="333333"/>
          <w:sz w:val="16"/>
          <w:szCs w:val="16"/>
          <w:shd w:val="clear" w:color="auto" w:fill="FFFFFF"/>
        </w:rPr>
        <w:tab/>
        <w:t xml:space="preserve">   </w:t>
      </w:r>
      <w:r w:rsidR="00552837" w:rsidRPr="00552837">
        <w:rPr>
          <w:rFonts w:ascii="Arial" w:hAnsi="Arial" w:cs="Arial"/>
          <w:b/>
          <w:bCs/>
          <w:color w:val="333333"/>
          <w:sz w:val="16"/>
          <w:szCs w:val="16"/>
          <w:shd w:val="clear" w:color="auto" w:fill="FFFFFF"/>
        </w:rPr>
        <w:t>AML AUTO CENTER LTDA</w:t>
      </w:r>
    </w:p>
    <w:p w14:paraId="7FEE34EF" w14:textId="2C8073AC" w:rsidR="00452C00" w:rsidRDefault="00452C00" w:rsidP="00452C00">
      <w:pPr>
        <w:jc w:val="both"/>
        <w:rPr>
          <w:rFonts w:ascii="Arial" w:hAnsi="Arial" w:cs="Arial"/>
        </w:rPr>
      </w:pPr>
    </w:p>
    <w:p w14:paraId="2D856C92" w14:textId="30EBE0C3" w:rsidR="00F01095" w:rsidRDefault="00F01095" w:rsidP="00785543">
      <w:pPr>
        <w:jc w:val="both"/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56AA44C7" w14:textId="54990E67" w:rsidR="00174BC5" w:rsidRPr="008E2F60" w:rsidRDefault="00AB2428" w:rsidP="00800237">
      <w:pPr>
        <w:pStyle w:val="Recuodecorpodetexto"/>
        <w:rPr>
          <w:rFonts w:ascii="Tahoma" w:hAnsi="Tahoma" w:cs="Tahoma"/>
          <w:sz w:val="16"/>
          <w:szCs w:val="16"/>
        </w:rPr>
      </w:pPr>
      <w:r>
        <w:rPr>
          <w:b/>
          <w:sz w:val="16"/>
          <w:szCs w:val="16"/>
        </w:rPr>
        <w:t xml:space="preserve"> </w:t>
      </w:r>
    </w:p>
    <w:tbl>
      <w:tblPr>
        <w:tblW w:w="10632" w:type="dxa"/>
        <w:tblInd w:w="-601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3"/>
        <w:gridCol w:w="7229"/>
      </w:tblGrid>
      <w:tr w:rsidR="00174BC5" w:rsidRPr="008E2F60" w14:paraId="2DA187F2" w14:textId="77777777" w:rsidTr="000B38F0">
        <w:tc>
          <w:tcPr>
            <w:tcW w:w="3403" w:type="dxa"/>
            <w:tcBorders>
              <w:right w:val="nil"/>
            </w:tcBorders>
          </w:tcPr>
          <w:p w14:paraId="5D1D6C0B" w14:textId="77777777" w:rsidR="00174BC5" w:rsidRPr="008E2F60" w:rsidRDefault="00174BC5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t>C</w:t>
            </w:r>
            <w:r w:rsidR="00C21136" w:rsidRPr="008E2F60">
              <w:rPr>
                <w:rFonts w:ascii="Tahoma" w:hAnsi="Tahoma" w:cs="Tahoma"/>
                <w:b/>
                <w:sz w:val="16"/>
                <w:szCs w:val="16"/>
              </w:rPr>
              <w:t>ONTRATENTES</w:t>
            </w:r>
          </w:p>
        </w:tc>
        <w:tc>
          <w:tcPr>
            <w:tcW w:w="7229" w:type="dxa"/>
            <w:tcBorders>
              <w:left w:val="nil"/>
            </w:tcBorders>
          </w:tcPr>
          <w:p w14:paraId="4CC6D576" w14:textId="77777777" w:rsidR="002128F5" w:rsidRPr="008E2F60" w:rsidRDefault="00174BC5" w:rsidP="00226C86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Contratante</w:t>
            </w:r>
          </w:p>
          <w:p w14:paraId="5680327B" w14:textId="41F162FB" w:rsidR="001B7E32" w:rsidRDefault="00552837" w:rsidP="001B7E32">
            <w:pPr>
              <w:jc w:val="both"/>
              <w:rPr>
                <w:rFonts w:ascii="Arial" w:hAnsi="Arial" w:cs="Arial"/>
              </w:rPr>
            </w:pPr>
            <w:r w:rsidRPr="00552837">
              <w:rPr>
                <w:rFonts w:ascii="Arial" w:hAnsi="Arial" w:cs="Arial"/>
                <w:b/>
                <w:bCs/>
                <w:color w:val="333333"/>
                <w:sz w:val="16"/>
                <w:szCs w:val="16"/>
                <w:shd w:val="clear" w:color="auto" w:fill="FFFFFF"/>
              </w:rPr>
              <w:t>AML AUTO CENTER LTDA</w:t>
            </w:r>
          </w:p>
          <w:p w14:paraId="7B467C80" w14:textId="6AAA4EB7" w:rsidR="00B610AE" w:rsidRPr="00577685" w:rsidRDefault="00552837" w:rsidP="002128F5">
            <w:pPr>
              <w:jc w:val="both"/>
            </w:pPr>
            <w:r w:rsidRPr="00552837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R SAO CAETANO</w:t>
            </w:r>
            <w:r w:rsidR="00807A42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, </w:t>
            </w:r>
            <w:r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S/N - </w:t>
            </w:r>
            <w:r w:rsidRPr="00552837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LOTE 11 QUADRA K</w:t>
            </w:r>
          </w:p>
          <w:p w14:paraId="5A233C21" w14:textId="41FCBAAB" w:rsidR="008A3FD5" w:rsidRPr="008E2F60" w:rsidRDefault="0070790E" w:rsidP="002128F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Bairro: </w:t>
            </w:r>
            <w:r w:rsidR="00552837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PREFEITO ANTONIO L DE SOUZA</w:t>
            </w:r>
          </w:p>
          <w:p w14:paraId="14C691B0" w14:textId="752E760D" w:rsidR="002128F5" w:rsidRPr="00656E70" w:rsidRDefault="00552837" w:rsidP="002128F5">
            <w:pPr>
              <w:jc w:val="both"/>
              <w:rPr>
                <w:rFonts w:ascii="Arial" w:hAnsi="Arial" w:cs="Arial"/>
                <w:b/>
                <w:bCs/>
                <w:color w:val="333333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/>
                <w:sz w:val="16"/>
                <w:szCs w:val="16"/>
              </w:rPr>
              <w:t>RIO LARGO</w:t>
            </w:r>
            <w:r w:rsidR="005A3677">
              <w:rPr>
                <w:rFonts w:ascii="Tahoma" w:hAnsi="Tahoma" w:cs="Tahoma"/>
                <w:sz w:val="16"/>
                <w:szCs w:val="16"/>
              </w:rPr>
              <w:t>/</w:t>
            </w:r>
            <w:r w:rsidR="009705B7" w:rsidRPr="008E2F60">
              <w:rPr>
                <w:rFonts w:ascii="Tahoma" w:hAnsi="Tahoma" w:cs="Tahoma"/>
                <w:sz w:val="16"/>
                <w:szCs w:val="16"/>
              </w:rPr>
              <w:t xml:space="preserve">AL       CEP: </w:t>
            </w:r>
            <w:r w:rsidR="00810238" w:rsidRPr="00810238">
              <w:rPr>
                <w:rFonts w:ascii="Arial" w:hAnsi="Arial" w:cs="Arial"/>
                <w:b/>
                <w:bCs/>
                <w:color w:val="333333"/>
                <w:sz w:val="16"/>
                <w:szCs w:val="16"/>
                <w:shd w:val="clear" w:color="auto" w:fill="FFFFFF"/>
              </w:rPr>
              <w:t>57</w:t>
            </w:r>
            <w:r>
              <w:rPr>
                <w:rFonts w:ascii="Arial" w:hAnsi="Arial" w:cs="Arial"/>
                <w:b/>
                <w:bCs/>
                <w:color w:val="333333"/>
                <w:sz w:val="16"/>
                <w:szCs w:val="16"/>
                <w:shd w:val="clear" w:color="auto" w:fill="FFFFFF"/>
              </w:rPr>
              <w:t>100-000</w:t>
            </w:r>
          </w:p>
          <w:p w14:paraId="20CFBC4B" w14:textId="3989F699" w:rsidR="002128F5" w:rsidRDefault="00E743F2" w:rsidP="002128F5">
            <w:pPr>
              <w:jc w:val="both"/>
              <w:rPr>
                <w:rFonts w:ascii="Arial" w:hAnsi="Arial" w:cs="Arial"/>
                <w:b/>
                <w:bCs/>
                <w:color w:val="333333"/>
                <w:sz w:val="18"/>
                <w:szCs w:val="18"/>
                <w:shd w:val="clear" w:color="auto" w:fill="FFFFFF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CNPJ:</w:t>
            </w:r>
            <w:r w:rsidR="00350DFC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52837" w:rsidRP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53</w:t>
            </w:r>
            <w:r w:rsid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.</w:t>
            </w:r>
            <w:r w:rsidR="00552837" w:rsidRP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280</w:t>
            </w:r>
            <w:r w:rsid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.</w:t>
            </w:r>
            <w:r w:rsidR="00552837" w:rsidRP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853</w:t>
            </w:r>
            <w:r w:rsid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/</w:t>
            </w:r>
            <w:r w:rsidR="00552837" w:rsidRP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0001</w:t>
            </w:r>
            <w:r w:rsid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-</w:t>
            </w:r>
            <w:r w:rsidR="00552837" w:rsidRP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90</w:t>
            </w:r>
          </w:p>
          <w:p w14:paraId="1CB4B665" w14:textId="374D1224" w:rsidR="00F74985" w:rsidRPr="00A767E7" w:rsidRDefault="00F74985" w:rsidP="002128F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E-mail</w:t>
            </w:r>
            <w:r w:rsidRPr="008E2F60">
              <w:rPr>
                <w:rFonts w:ascii="Tahoma" w:hAnsi="Tahoma" w:cs="Tahoma"/>
                <w:sz w:val="16"/>
                <w:szCs w:val="16"/>
              </w:rPr>
              <w:t>:</w:t>
            </w:r>
            <w:r w:rsidR="00053D9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52837" w:rsidRPr="00552837">
              <w:rPr>
                <w:rFonts w:ascii="Tahoma" w:hAnsi="Tahoma" w:cs="Tahoma"/>
                <w:sz w:val="16"/>
                <w:szCs w:val="16"/>
              </w:rPr>
              <w:t>peixotoautocentermcz@gmail.com</w:t>
            </w:r>
          </w:p>
          <w:p w14:paraId="0C050151" w14:textId="5E59DF48" w:rsidR="00BC1CB7" w:rsidRDefault="00552837" w:rsidP="002128F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(</w:t>
            </w:r>
            <w:r w:rsidRPr="00552837">
              <w:rPr>
                <w:rFonts w:ascii="Tahoma" w:hAnsi="Tahoma" w:cs="Tahoma"/>
                <w:sz w:val="16"/>
                <w:szCs w:val="16"/>
              </w:rPr>
              <w:t>82</w:t>
            </w:r>
            <w:r>
              <w:rPr>
                <w:rFonts w:ascii="Tahoma" w:hAnsi="Tahoma" w:cs="Tahoma"/>
                <w:sz w:val="16"/>
                <w:szCs w:val="16"/>
              </w:rPr>
              <w:t>)</w:t>
            </w:r>
            <w:r w:rsidRPr="00552837">
              <w:rPr>
                <w:rFonts w:ascii="Tahoma" w:hAnsi="Tahoma" w:cs="Tahoma"/>
                <w:sz w:val="16"/>
                <w:szCs w:val="16"/>
              </w:rPr>
              <w:t xml:space="preserve"> 9</w:t>
            </w:r>
            <w:r>
              <w:rPr>
                <w:rFonts w:ascii="Tahoma" w:hAnsi="Tahoma" w:cs="Tahoma"/>
                <w:sz w:val="16"/>
                <w:szCs w:val="16"/>
              </w:rPr>
              <w:t>9</w:t>
            </w:r>
            <w:r w:rsidRPr="00552837">
              <w:rPr>
                <w:rFonts w:ascii="Tahoma" w:hAnsi="Tahoma" w:cs="Tahoma"/>
                <w:sz w:val="16"/>
                <w:szCs w:val="16"/>
              </w:rPr>
              <w:t>910-2717</w:t>
            </w:r>
          </w:p>
          <w:p w14:paraId="22879285" w14:textId="28C9DEAB" w:rsidR="006F47F6" w:rsidRPr="008E2F60" w:rsidRDefault="00526E6C" w:rsidP="002128F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Contato: </w:t>
            </w:r>
            <w:proofErr w:type="spellStart"/>
            <w:r w:rsidR="00552837">
              <w:rPr>
                <w:rFonts w:ascii="Tahoma" w:hAnsi="Tahoma" w:cs="Tahoma"/>
                <w:sz w:val="16"/>
                <w:szCs w:val="16"/>
              </w:rPr>
              <w:t>Aderciane</w:t>
            </w:r>
            <w:proofErr w:type="spellEnd"/>
          </w:p>
          <w:p w14:paraId="460CC5F1" w14:textId="77777777" w:rsidR="00174BC5" w:rsidRPr="008E2F60" w:rsidRDefault="00174BC5" w:rsidP="000B38F0">
            <w:pPr>
              <w:ind w:left="110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73128F48" w14:textId="77777777" w:rsidR="0057526D" w:rsidRPr="008E2F60" w:rsidRDefault="0057526D" w:rsidP="0057526D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Contratada</w:t>
            </w:r>
          </w:p>
          <w:p w14:paraId="2A0FAA1B" w14:textId="77777777" w:rsidR="0057526D" w:rsidRPr="008E2F60" w:rsidRDefault="00FC5833" w:rsidP="0057526D">
            <w:pPr>
              <w:jc w:val="both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BARBOSA E ALMEIDA TECNOLOGIA LTDA - EPP</w:t>
            </w:r>
          </w:p>
          <w:p w14:paraId="35FD857B" w14:textId="027116C6" w:rsidR="0057526D" w:rsidRPr="008E2F60" w:rsidRDefault="00F54C5F" w:rsidP="0057526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54C5F">
              <w:rPr>
                <w:rFonts w:ascii="Tahoma" w:hAnsi="Tahoma" w:cs="Tahoma"/>
                <w:sz w:val="16"/>
                <w:szCs w:val="16"/>
              </w:rPr>
              <w:t>Rua Major Vicente Sabino</w:t>
            </w:r>
            <w:r w:rsidR="0057526D" w:rsidRPr="008E2F60">
              <w:rPr>
                <w:rFonts w:ascii="Tahoma" w:hAnsi="Tahoma" w:cs="Tahoma"/>
                <w:sz w:val="16"/>
                <w:szCs w:val="16"/>
              </w:rPr>
              <w:t xml:space="preserve"> nº </w:t>
            </w:r>
            <w:r>
              <w:rPr>
                <w:rFonts w:ascii="Tahoma" w:hAnsi="Tahoma" w:cs="Tahoma"/>
                <w:sz w:val="16"/>
                <w:szCs w:val="16"/>
              </w:rPr>
              <w:t>357</w:t>
            </w:r>
            <w:r w:rsidR="0057526D" w:rsidRPr="008E2F60">
              <w:rPr>
                <w:rFonts w:ascii="Tahoma" w:hAnsi="Tahoma" w:cs="Tahoma"/>
                <w:sz w:val="16"/>
                <w:szCs w:val="16"/>
              </w:rPr>
              <w:t xml:space="preserve"> Farol. </w:t>
            </w:r>
            <w:r w:rsidR="00BF3A36">
              <w:rPr>
                <w:rFonts w:ascii="Tahoma" w:hAnsi="Tahoma" w:cs="Tahoma"/>
                <w:sz w:val="16"/>
                <w:szCs w:val="16"/>
              </w:rPr>
              <w:t xml:space="preserve"> – Centro Empresarial </w:t>
            </w:r>
            <w:r>
              <w:rPr>
                <w:rFonts w:ascii="Tahoma" w:hAnsi="Tahoma" w:cs="Tahoma"/>
                <w:sz w:val="16"/>
                <w:szCs w:val="16"/>
              </w:rPr>
              <w:t>Espaço 357</w:t>
            </w:r>
            <w:r w:rsidR="00BF3A36">
              <w:rPr>
                <w:rFonts w:ascii="Tahoma" w:hAnsi="Tahoma" w:cs="Tahoma"/>
                <w:sz w:val="16"/>
                <w:szCs w:val="16"/>
              </w:rPr>
              <w:t xml:space="preserve">, Sala </w:t>
            </w:r>
            <w:r>
              <w:rPr>
                <w:rFonts w:ascii="Tahoma" w:hAnsi="Tahoma" w:cs="Tahoma"/>
                <w:sz w:val="16"/>
                <w:szCs w:val="16"/>
              </w:rPr>
              <w:t>101</w:t>
            </w:r>
          </w:p>
          <w:p w14:paraId="59F697F3" w14:textId="1E92BD33" w:rsidR="0057526D" w:rsidRPr="008E2F60" w:rsidRDefault="0057526D" w:rsidP="0057526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 xml:space="preserve">Maceió/AL       CEP: </w:t>
            </w:r>
            <w:r w:rsidR="00BF3A36" w:rsidRPr="00BF3A36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5705</w:t>
            </w:r>
            <w:r w:rsidR="00F54C5F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2</w:t>
            </w:r>
            <w:r w:rsidR="00BF3A36" w:rsidRPr="00BF3A36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-</w:t>
            </w:r>
            <w:r w:rsidR="00F54C5F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485</w:t>
            </w:r>
          </w:p>
          <w:p w14:paraId="64301E11" w14:textId="77777777" w:rsidR="0057526D" w:rsidRDefault="0057526D" w:rsidP="0057526D">
            <w:pPr>
              <w:jc w:val="both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 xml:space="preserve">CNPJ: </w:t>
            </w:r>
            <w:r w:rsidRPr="008E2F60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22.510.733/0001-09</w:t>
            </w:r>
          </w:p>
          <w:p w14:paraId="24FE5562" w14:textId="77777777" w:rsidR="00BF3A36" w:rsidRPr="008E2F60" w:rsidRDefault="00BF3A36" w:rsidP="0057526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Telefone: </w:t>
            </w:r>
            <w:r w:rsidRPr="00BF3A36">
              <w:rPr>
                <w:rFonts w:ascii="Tahoma" w:hAnsi="Tahoma" w:cs="Tahoma"/>
                <w:sz w:val="16"/>
                <w:szCs w:val="16"/>
              </w:rPr>
              <w:t>3027-7128</w:t>
            </w:r>
          </w:p>
          <w:p w14:paraId="4C1E56F5" w14:textId="77777777" w:rsidR="00174BC5" w:rsidRPr="008E2F60" w:rsidRDefault="00174BC5" w:rsidP="000B38F0">
            <w:pPr>
              <w:ind w:left="110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42FAE459" w14:textId="77777777" w:rsidR="00C21136" w:rsidRDefault="00174BC5" w:rsidP="000B38F0">
            <w:pPr>
              <w:pStyle w:val="Recuodecorpodetexto"/>
              <w:ind w:left="0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Neste ato, representada</w:t>
            </w:r>
            <w:r w:rsidR="000C3AF5" w:rsidRPr="008E2F60">
              <w:rPr>
                <w:rFonts w:ascii="Tahoma" w:hAnsi="Tahoma" w:cs="Tahoma"/>
                <w:sz w:val="16"/>
                <w:szCs w:val="16"/>
              </w:rPr>
              <w:t xml:space="preserve"> por José Edson Almeida da </w:t>
            </w:r>
            <w:r w:rsidR="00A630B3" w:rsidRPr="008E2F60">
              <w:rPr>
                <w:rFonts w:ascii="Tahoma" w:hAnsi="Tahoma" w:cs="Tahoma"/>
                <w:sz w:val="16"/>
                <w:szCs w:val="16"/>
              </w:rPr>
              <w:t>Silva</w:t>
            </w:r>
          </w:p>
          <w:p w14:paraId="2E170107" w14:textId="77777777" w:rsidR="00040486" w:rsidRPr="008E2F60" w:rsidRDefault="00040486" w:rsidP="000B38F0">
            <w:pPr>
              <w:pStyle w:val="Recuodecorpodetexto"/>
              <w:ind w:left="0"/>
              <w:rPr>
                <w:rFonts w:ascii="Tahoma" w:hAnsi="Tahoma" w:cs="Tahoma"/>
                <w:sz w:val="16"/>
                <w:szCs w:val="16"/>
              </w:rPr>
            </w:pPr>
          </w:p>
          <w:p w14:paraId="438F2317" w14:textId="77777777" w:rsidR="00C21136" w:rsidRPr="008E2F60" w:rsidRDefault="00C21136" w:rsidP="000B38F0">
            <w:pPr>
              <w:pStyle w:val="Recuodecorpodetexto"/>
              <w:ind w:left="0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 xml:space="preserve">As partes acima identificadas têm, entre si, </w:t>
            </w:r>
            <w:r w:rsidR="00A630B3" w:rsidRPr="008E2F60">
              <w:rPr>
                <w:rFonts w:ascii="Tahoma" w:hAnsi="Tahoma" w:cs="Tahoma"/>
                <w:sz w:val="16"/>
                <w:szCs w:val="16"/>
              </w:rPr>
              <w:t>justas e acertadas</w:t>
            </w:r>
            <w:r w:rsidRPr="008E2F60">
              <w:rPr>
                <w:rFonts w:ascii="Tahoma" w:hAnsi="Tahoma" w:cs="Tahoma"/>
                <w:sz w:val="16"/>
                <w:szCs w:val="16"/>
              </w:rPr>
              <w:t xml:space="preserve"> o presente Contrato de Prestação de Serviços, que se regerá pelas cláusulas seguintes e pelas condições de preço, forma e termo de </w:t>
            </w:r>
            <w:r w:rsidR="00A630B3" w:rsidRPr="008E2F60">
              <w:rPr>
                <w:rFonts w:ascii="Tahoma" w:hAnsi="Tahoma" w:cs="Tahoma"/>
                <w:sz w:val="16"/>
                <w:szCs w:val="16"/>
              </w:rPr>
              <w:t>pagamento descrito no presente</w:t>
            </w:r>
            <w:r w:rsidRPr="008E2F60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6541F003" w14:textId="77777777" w:rsidR="00C21136" w:rsidRPr="008E2F60" w:rsidRDefault="00C21136" w:rsidP="000B38F0">
            <w:pPr>
              <w:pStyle w:val="Recuodecorpodetexto"/>
              <w:ind w:left="0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5002A" w:rsidRPr="008E2F60" w14:paraId="7E160EC5" w14:textId="77777777" w:rsidTr="000B38F0">
        <w:tc>
          <w:tcPr>
            <w:tcW w:w="3403" w:type="dxa"/>
            <w:tcBorders>
              <w:right w:val="nil"/>
            </w:tcBorders>
          </w:tcPr>
          <w:p w14:paraId="28E91520" w14:textId="77777777" w:rsidR="00C21136" w:rsidRPr="008E2F60" w:rsidRDefault="00C21136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t>DO OBJETO DO CONTRATO</w:t>
            </w:r>
          </w:p>
          <w:p w14:paraId="10DC27AC" w14:textId="77777777" w:rsidR="00C21136" w:rsidRPr="008E2F60" w:rsidRDefault="00C21136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7229" w:type="dxa"/>
            <w:tcBorders>
              <w:left w:val="nil"/>
            </w:tcBorders>
          </w:tcPr>
          <w:p w14:paraId="68EAAA0E" w14:textId="77777777" w:rsidR="00C21136" w:rsidRPr="008E2F60" w:rsidRDefault="00C21136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Cláusula 1ª</w:t>
            </w:r>
            <w:r w:rsidR="00294B4B" w:rsidRPr="008E2F60">
              <w:rPr>
                <w:rFonts w:ascii="Tahoma" w:hAnsi="Tahoma" w:cs="Tahoma"/>
              </w:rPr>
              <w:t>:</w:t>
            </w:r>
          </w:p>
          <w:p w14:paraId="0D8ABA40" w14:textId="77777777" w:rsidR="002128F5" w:rsidRDefault="00EF301F" w:rsidP="00EF301F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Sistema de gestão compreendendo os módulos abaixo:</w:t>
            </w:r>
          </w:p>
          <w:p w14:paraId="1E17D097" w14:textId="77777777" w:rsidR="006B2E9A" w:rsidRPr="008E2F60" w:rsidRDefault="006B2E9A" w:rsidP="00EF301F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12A9F232" w14:textId="33FC078F" w:rsidR="005C66AB" w:rsidRDefault="000D34F4" w:rsidP="005C66AB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Sistema de Gestão (</w:t>
            </w:r>
            <w:r w:rsidR="00394365">
              <w:rPr>
                <w:sz w:val="20"/>
                <w:szCs w:val="20"/>
              </w:rPr>
              <w:t>Cadastros</w:t>
            </w:r>
            <w:r w:rsidR="00CC55F2">
              <w:rPr>
                <w:sz w:val="20"/>
                <w:szCs w:val="20"/>
              </w:rPr>
              <w:t xml:space="preserve"> | Faturamento</w:t>
            </w:r>
            <w:r w:rsidR="00394365">
              <w:rPr>
                <w:sz w:val="20"/>
                <w:szCs w:val="20"/>
              </w:rPr>
              <w:t xml:space="preserve"> | </w:t>
            </w:r>
            <w:proofErr w:type="gramStart"/>
            <w:r w:rsidR="00394365">
              <w:rPr>
                <w:sz w:val="20"/>
                <w:szCs w:val="20"/>
              </w:rPr>
              <w:t xml:space="preserve">Fiscal </w:t>
            </w:r>
            <w:r>
              <w:rPr>
                <w:sz w:val="20"/>
                <w:szCs w:val="20"/>
              </w:rPr>
              <w:t>)</w:t>
            </w:r>
            <w:proofErr w:type="gramEnd"/>
          </w:p>
          <w:p w14:paraId="1CBD2AA1" w14:textId="77777777" w:rsidR="00AD6800" w:rsidRDefault="00AD6800" w:rsidP="00AD6800">
            <w:pPr>
              <w:pStyle w:val="PargrafodaLista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20191A63" w14:textId="77777777" w:rsidR="00C21136" w:rsidRPr="00C91868" w:rsidRDefault="00C21136" w:rsidP="005C66AB">
            <w:pPr>
              <w:pStyle w:val="PargrafodaLista"/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5002A" w:rsidRPr="008E2F60" w14:paraId="7BDFC92B" w14:textId="77777777" w:rsidTr="000B38F0">
        <w:tc>
          <w:tcPr>
            <w:tcW w:w="3403" w:type="dxa"/>
            <w:tcBorders>
              <w:right w:val="nil"/>
            </w:tcBorders>
          </w:tcPr>
          <w:p w14:paraId="2F418E5C" w14:textId="77777777" w:rsidR="00E5002A" w:rsidRPr="008E2F60" w:rsidRDefault="00E5002A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t>OBRIGAÇÕES DO CONTRATENTE</w:t>
            </w:r>
          </w:p>
          <w:p w14:paraId="00FF1D64" w14:textId="77777777" w:rsidR="00E5002A" w:rsidRPr="008E2F60" w:rsidRDefault="00E5002A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7229" w:type="dxa"/>
            <w:tcBorders>
              <w:left w:val="nil"/>
            </w:tcBorders>
          </w:tcPr>
          <w:p w14:paraId="5617411F" w14:textId="77777777" w:rsidR="00E5002A" w:rsidRPr="008E2F60" w:rsidRDefault="00E5002A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Cláusula 2ª</w:t>
            </w:r>
            <w:r w:rsidR="00294B4B" w:rsidRPr="008E2F60">
              <w:rPr>
                <w:rFonts w:ascii="Tahoma" w:hAnsi="Tahoma" w:cs="Tahoma"/>
              </w:rPr>
              <w:t>:</w:t>
            </w:r>
          </w:p>
          <w:p w14:paraId="552A1A27" w14:textId="77777777" w:rsidR="00E5002A" w:rsidRPr="008E2F60" w:rsidRDefault="00E5002A" w:rsidP="000B38F0">
            <w:pPr>
              <w:ind w:left="110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 xml:space="preserve">Vale ressaltar que a veracidade dos dados enviados é de inteira responsabilidade da contratante, tendo a mesma obrigatoriedade de garantir tais </w:t>
            </w:r>
            <w:proofErr w:type="spellStart"/>
            <w:r w:rsidRPr="008E2F60">
              <w:rPr>
                <w:rFonts w:ascii="Tahoma" w:hAnsi="Tahoma" w:cs="Tahoma"/>
                <w:sz w:val="16"/>
                <w:szCs w:val="16"/>
              </w:rPr>
              <w:t>veracidades</w:t>
            </w:r>
            <w:proofErr w:type="spellEnd"/>
            <w:r w:rsidRPr="008E2F60">
              <w:rPr>
                <w:rFonts w:ascii="Tahoma" w:hAnsi="Tahoma" w:cs="Tahoma"/>
                <w:sz w:val="16"/>
                <w:szCs w:val="16"/>
              </w:rPr>
              <w:t xml:space="preserve"> e integridade dos dados</w:t>
            </w:r>
            <w:r w:rsidR="009F76F9" w:rsidRPr="008E2F60">
              <w:rPr>
                <w:rFonts w:ascii="Tahoma" w:hAnsi="Tahoma" w:cs="Tahoma"/>
                <w:sz w:val="16"/>
                <w:szCs w:val="16"/>
              </w:rPr>
              <w:t xml:space="preserve"> cadastrados no sistema de gestão utilizado na empresa</w:t>
            </w:r>
            <w:r w:rsidRPr="008E2F60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4B3A31F1" w14:textId="77777777" w:rsidR="009F1713" w:rsidRPr="008E2F60" w:rsidRDefault="009F1713" w:rsidP="009F76F9">
            <w:pPr>
              <w:ind w:left="110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129ADA59" w14:textId="77777777" w:rsidR="005757B8" w:rsidRPr="008E2F60" w:rsidRDefault="005757B8" w:rsidP="009F76F9">
            <w:pPr>
              <w:ind w:left="110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59B73C1B" w14:textId="77777777" w:rsidR="00294B4B" w:rsidRPr="008E2F60" w:rsidRDefault="00294B4B" w:rsidP="000B38F0">
            <w:pPr>
              <w:ind w:left="110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6589C55A" w14:textId="77777777" w:rsidR="00294B4B" w:rsidRPr="008E2F60" w:rsidRDefault="00294B4B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Cláusula 3ª:</w:t>
            </w:r>
          </w:p>
          <w:p w14:paraId="7164FCF6" w14:textId="77777777" w:rsidR="00294B4B" w:rsidRPr="008E2F60" w:rsidRDefault="00294B4B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O CONTRATANTE deverá efetuar o pagamento na forma e condições estabelecidas na cláusula 6ª.</w:t>
            </w:r>
          </w:p>
          <w:p w14:paraId="4A495F74" w14:textId="77777777" w:rsidR="00E5002A" w:rsidRPr="008E2F60" w:rsidRDefault="00E5002A" w:rsidP="000B38F0">
            <w:pPr>
              <w:pStyle w:val="Recuodecorpodetexto"/>
              <w:ind w:left="0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94B4B" w:rsidRPr="008E2F60" w14:paraId="3C8A425F" w14:textId="77777777" w:rsidTr="000B38F0">
        <w:tc>
          <w:tcPr>
            <w:tcW w:w="3403" w:type="dxa"/>
            <w:tcBorders>
              <w:right w:val="nil"/>
            </w:tcBorders>
          </w:tcPr>
          <w:p w14:paraId="53356344" w14:textId="77777777" w:rsidR="00294B4B" w:rsidRPr="008E2F60" w:rsidRDefault="00294B4B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t>OBRIGAÇÕES DO CONTRATADO</w:t>
            </w:r>
          </w:p>
          <w:p w14:paraId="422E103A" w14:textId="77777777" w:rsidR="00294B4B" w:rsidRPr="008E2F60" w:rsidRDefault="00294B4B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7229" w:type="dxa"/>
            <w:tcBorders>
              <w:left w:val="nil"/>
            </w:tcBorders>
          </w:tcPr>
          <w:p w14:paraId="7C3169D1" w14:textId="77777777" w:rsidR="00294B4B" w:rsidRPr="008E2F60" w:rsidRDefault="00294B4B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Cláusula 4ª:</w:t>
            </w:r>
          </w:p>
          <w:p w14:paraId="0EB57495" w14:textId="77777777" w:rsidR="00294B4B" w:rsidRPr="008E2F60" w:rsidRDefault="00294B4B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É dever de o CONTRATADO oferecer ao contratante a cópia do presente instrumento, contendo todas as especificidades da prestação de serviço contratado.</w:t>
            </w:r>
          </w:p>
          <w:p w14:paraId="62464321" w14:textId="77777777" w:rsidR="00294B4B" w:rsidRPr="008E2F60" w:rsidRDefault="00294B4B" w:rsidP="00E1555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73B56" w:rsidRPr="008E2F60" w14:paraId="17E8189C" w14:textId="77777777" w:rsidTr="000B38F0">
        <w:tc>
          <w:tcPr>
            <w:tcW w:w="3403" w:type="dxa"/>
            <w:tcBorders>
              <w:right w:val="nil"/>
            </w:tcBorders>
          </w:tcPr>
          <w:p w14:paraId="1F211A3E" w14:textId="77777777" w:rsidR="00873B56" w:rsidRPr="008E2F60" w:rsidRDefault="00873B56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t>DO PREÇO E DAS CONDIÇÕES DE PAGAMENTO</w:t>
            </w:r>
          </w:p>
          <w:p w14:paraId="53F88D4C" w14:textId="77777777" w:rsidR="00873B56" w:rsidRPr="008E2F60" w:rsidRDefault="00EC7350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br/>
            </w:r>
          </w:p>
        </w:tc>
        <w:tc>
          <w:tcPr>
            <w:tcW w:w="7229" w:type="dxa"/>
            <w:tcBorders>
              <w:left w:val="nil"/>
            </w:tcBorders>
          </w:tcPr>
          <w:p w14:paraId="01516F1C" w14:textId="77777777" w:rsidR="00873B56" w:rsidRPr="008E2F60" w:rsidRDefault="00873B56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 xml:space="preserve">Cláusula </w:t>
            </w:r>
            <w:r w:rsidR="00E15557" w:rsidRPr="008E2F60">
              <w:rPr>
                <w:rFonts w:ascii="Tahoma" w:hAnsi="Tahoma" w:cs="Tahoma"/>
              </w:rPr>
              <w:t>5</w:t>
            </w:r>
            <w:r w:rsidRPr="008E2F60">
              <w:rPr>
                <w:rFonts w:ascii="Tahoma" w:hAnsi="Tahoma" w:cs="Tahoma"/>
              </w:rPr>
              <w:t>ª:</w:t>
            </w:r>
          </w:p>
          <w:p w14:paraId="2C203820" w14:textId="77777777" w:rsidR="00775960" w:rsidRDefault="00665043" w:rsidP="00CD34BB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O presente serviço será remunerado</w:t>
            </w:r>
            <w:r w:rsidR="00775960" w:rsidRPr="008E2F60">
              <w:rPr>
                <w:rFonts w:ascii="Tahoma" w:hAnsi="Tahoma" w:cs="Tahoma"/>
                <w:sz w:val="16"/>
                <w:szCs w:val="16"/>
              </w:rPr>
              <w:t>:</w:t>
            </w:r>
          </w:p>
          <w:p w14:paraId="5490AB17" w14:textId="77777777" w:rsidR="00F53FAB" w:rsidRDefault="00F53FAB" w:rsidP="00CD34BB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6A30462C" w14:textId="40A13B82" w:rsidR="00545E5A" w:rsidRPr="00F53FAB" w:rsidRDefault="00545E5A" w:rsidP="00545E5A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53FAB">
              <w:rPr>
                <w:rFonts w:ascii="Tahoma" w:hAnsi="Tahoma" w:cs="Tahoma"/>
                <w:sz w:val="16"/>
                <w:szCs w:val="16"/>
              </w:rPr>
              <w:t xml:space="preserve">Pela quantia de R$ </w:t>
            </w:r>
            <w:r w:rsidR="00552837">
              <w:rPr>
                <w:rFonts w:ascii="Tahoma" w:hAnsi="Tahoma" w:cs="Tahoma"/>
                <w:sz w:val="16"/>
                <w:szCs w:val="16"/>
              </w:rPr>
              <w:t>7</w:t>
            </w:r>
            <w:r>
              <w:rPr>
                <w:rFonts w:ascii="Tahoma" w:hAnsi="Tahoma" w:cs="Tahoma"/>
                <w:sz w:val="16"/>
                <w:szCs w:val="16"/>
              </w:rPr>
              <w:t>0</w:t>
            </w:r>
            <w:r w:rsidRPr="00F53FAB">
              <w:rPr>
                <w:rFonts w:ascii="Tahoma" w:hAnsi="Tahoma" w:cs="Tahoma"/>
                <w:sz w:val="16"/>
                <w:szCs w:val="16"/>
              </w:rPr>
              <w:t>0,00 (</w:t>
            </w:r>
            <w:proofErr w:type="spellStart"/>
            <w:r w:rsidR="00552837">
              <w:rPr>
                <w:rFonts w:ascii="Tahoma" w:hAnsi="Tahoma" w:cs="Tahoma"/>
                <w:sz w:val="16"/>
                <w:szCs w:val="16"/>
              </w:rPr>
              <w:t>Setessentos</w:t>
            </w:r>
            <w:proofErr w:type="spellEnd"/>
            <w:r w:rsidR="00552837">
              <w:rPr>
                <w:rFonts w:ascii="Tahoma" w:hAnsi="Tahoma" w:cs="Tahoma"/>
                <w:sz w:val="16"/>
                <w:szCs w:val="16"/>
              </w:rPr>
              <w:t xml:space="preserve"> reais</w:t>
            </w:r>
            <w:r w:rsidRPr="00F53FAB">
              <w:rPr>
                <w:rFonts w:ascii="Tahoma" w:hAnsi="Tahoma" w:cs="Tahoma"/>
                <w:sz w:val="16"/>
                <w:szCs w:val="16"/>
              </w:rPr>
              <w:t xml:space="preserve">) referente implantação e treinamento, sendo pago em </w:t>
            </w:r>
            <w:r w:rsidR="00F54C5F">
              <w:rPr>
                <w:rFonts w:ascii="Tahoma" w:hAnsi="Tahoma" w:cs="Tahoma"/>
                <w:sz w:val="16"/>
                <w:szCs w:val="16"/>
              </w:rPr>
              <w:t>à</w:t>
            </w:r>
            <w:r w:rsidRPr="00F53FAB">
              <w:rPr>
                <w:rFonts w:ascii="Tahoma" w:hAnsi="Tahoma" w:cs="Tahoma"/>
                <w:sz w:val="16"/>
                <w:szCs w:val="16"/>
              </w:rPr>
              <w:t xml:space="preserve"> vista.</w:t>
            </w:r>
          </w:p>
          <w:p w14:paraId="77A9DEF6" w14:textId="77777777" w:rsidR="00806749" w:rsidRDefault="00806749" w:rsidP="00CD34BB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42E0BB7A" w14:textId="77777777" w:rsidR="00775960" w:rsidRPr="008E2F60" w:rsidRDefault="00775960" w:rsidP="00CD34BB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4285119C" w14:textId="54A6B70F" w:rsidR="00873B56" w:rsidRPr="001C1D6B" w:rsidRDefault="00775960" w:rsidP="001C1D6B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P</w:t>
            </w:r>
            <w:r w:rsidR="00665043" w:rsidRPr="008E2F60">
              <w:rPr>
                <w:rFonts w:ascii="Tahoma" w:hAnsi="Tahoma" w:cs="Tahoma"/>
                <w:sz w:val="16"/>
                <w:szCs w:val="16"/>
              </w:rPr>
              <w:t xml:space="preserve">ela quantia de R$ </w:t>
            </w:r>
            <w:r w:rsidR="00AE3646">
              <w:rPr>
                <w:rFonts w:ascii="Tahoma" w:hAnsi="Tahoma" w:cs="Tahoma"/>
                <w:sz w:val="16"/>
                <w:szCs w:val="16"/>
              </w:rPr>
              <w:t>18</w:t>
            </w:r>
            <w:r w:rsidR="00091A1C">
              <w:rPr>
                <w:rFonts w:ascii="Tahoma" w:hAnsi="Tahoma" w:cs="Tahoma"/>
                <w:sz w:val="16"/>
                <w:szCs w:val="16"/>
              </w:rPr>
              <w:t>0</w:t>
            </w:r>
            <w:r w:rsidR="00623156">
              <w:rPr>
                <w:rFonts w:ascii="Tahoma" w:hAnsi="Tahoma" w:cs="Tahoma"/>
                <w:sz w:val="16"/>
                <w:szCs w:val="16"/>
              </w:rPr>
              <w:t>,00</w:t>
            </w:r>
            <w:r w:rsidR="00CD34BB" w:rsidRPr="008E2F60">
              <w:rPr>
                <w:rFonts w:ascii="Tahoma" w:hAnsi="Tahoma" w:cs="Tahoma"/>
                <w:sz w:val="16"/>
                <w:szCs w:val="16"/>
              </w:rPr>
              <w:t xml:space="preserve"> (</w:t>
            </w:r>
            <w:r w:rsidR="00AE3646">
              <w:rPr>
                <w:rFonts w:ascii="Tahoma" w:hAnsi="Tahoma" w:cs="Tahoma"/>
                <w:sz w:val="16"/>
                <w:szCs w:val="16"/>
              </w:rPr>
              <w:t xml:space="preserve">Cento e oitenta </w:t>
            </w:r>
            <w:r w:rsidR="009D2A2A">
              <w:rPr>
                <w:rFonts w:ascii="Tahoma" w:hAnsi="Tahoma" w:cs="Tahoma"/>
                <w:sz w:val="16"/>
                <w:szCs w:val="16"/>
              </w:rPr>
              <w:t>reais</w:t>
            </w:r>
            <w:r w:rsidR="00665043" w:rsidRPr="008E2F60">
              <w:rPr>
                <w:rFonts w:ascii="Tahoma" w:hAnsi="Tahoma" w:cs="Tahoma"/>
                <w:sz w:val="16"/>
                <w:szCs w:val="16"/>
              </w:rPr>
              <w:t>)</w:t>
            </w:r>
            <w:r w:rsidR="002D011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665043" w:rsidRPr="008E2F60">
              <w:rPr>
                <w:rFonts w:ascii="Tahoma" w:hAnsi="Tahoma" w:cs="Tahoma"/>
                <w:sz w:val="16"/>
                <w:szCs w:val="16"/>
              </w:rPr>
              <w:t>referente aos serviço</w:t>
            </w:r>
            <w:r w:rsidR="003B1BA7" w:rsidRPr="008E2F60">
              <w:rPr>
                <w:rFonts w:ascii="Tahoma" w:hAnsi="Tahoma" w:cs="Tahoma"/>
                <w:sz w:val="16"/>
                <w:szCs w:val="16"/>
              </w:rPr>
              <w:t>s prestados</w:t>
            </w:r>
            <w:r w:rsidR="00467304">
              <w:rPr>
                <w:rFonts w:ascii="Tahoma" w:hAnsi="Tahoma" w:cs="Tahoma"/>
                <w:sz w:val="16"/>
                <w:szCs w:val="16"/>
              </w:rPr>
              <w:t>/suporte</w:t>
            </w:r>
            <w:r w:rsidR="00996BBD">
              <w:rPr>
                <w:rFonts w:ascii="Tahoma" w:hAnsi="Tahoma" w:cs="Tahoma"/>
                <w:sz w:val="16"/>
                <w:szCs w:val="16"/>
              </w:rPr>
              <w:t>,</w:t>
            </w:r>
            <w:r w:rsidR="003B1BA7" w:rsidRPr="001C1D6B">
              <w:rPr>
                <w:rFonts w:ascii="Tahoma" w:hAnsi="Tahoma" w:cs="Tahoma"/>
                <w:sz w:val="16"/>
                <w:szCs w:val="16"/>
              </w:rPr>
              <w:t xml:space="preserve"> devendo ser pago </w:t>
            </w:r>
            <w:r w:rsidR="0051471C" w:rsidRPr="001C1D6B">
              <w:rPr>
                <w:rFonts w:ascii="Tahoma" w:hAnsi="Tahoma" w:cs="Tahoma"/>
                <w:sz w:val="16"/>
                <w:szCs w:val="16"/>
              </w:rPr>
              <w:t>no</w:t>
            </w:r>
            <w:r w:rsidR="00665043" w:rsidRPr="001C1D6B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158D3" w:rsidRPr="001C1D6B">
              <w:rPr>
                <w:rFonts w:ascii="Tahoma" w:hAnsi="Tahoma" w:cs="Tahoma"/>
                <w:sz w:val="16"/>
                <w:szCs w:val="16"/>
              </w:rPr>
              <w:t>boleto</w:t>
            </w:r>
            <w:r w:rsidR="00665043" w:rsidRPr="001C1D6B">
              <w:rPr>
                <w:rFonts w:ascii="Tahoma" w:hAnsi="Tahoma" w:cs="Tahoma"/>
                <w:sz w:val="16"/>
                <w:szCs w:val="16"/>
              </w:rPr>
              <w:t>, ou outra forma de pagamento em que ocorra a prévia concordância de ambas as partes</w:t>
            </w:r>
            <w:r w:rsidR="00B17BA0" w:rsidRPr="001C1D6B">
              <w:rPr>
                <w:rFonts w:ascii="Tahoma" w:hAnsi="Tahoma" w:cs="Tahoma"/>
                <w:sz w:val="16"/>
                <w:szCs w:val="16"/>
              </w:rPr>
              <w:t xml:space="preserve">, </w:t>
            </w:r>
            <w:r w:rsidR="00CD34BB" w:rsidRPr="001C1D6B">
              <w:rPr>
                <w:rFonts w:ascii="Tahoma" w:hAnsi="Tahoma" w:cs="Tahoma"/>
                <w:sz w:val="16"/>
                <w:szCs w:val="16"/>
              </w:rPr>
              <w:t xml:space="preserve">a contar a primeira parcela a </w:t>
            </w:r>
            <w:r w:rsidR="004D3FB4" w:rsidRPr="001C1D6B">
              <w:rPr>
                <w:rFonts w:ascii="Tahoma" w:hAnsi="Tahoma" w:cs="Tahoma"/>
                <w:sz w:val="16"/>
                <w:szCs w:val="16"/>
              </w:rPr>
              <w:t xml:space="preserve">partir do mês de </w:t>
            </w:r>
            <w:proofErr w:type="gramStart"/>
            <w:r w:rsidR="00552837">
              <w:rPr>
                <w:rFonts w:ascii="Tahoma" w:hAnsi="Tahoma" w:cs="Tahoma"/>
                <w:sz w:val="16"/>
                <w:szCs w:val="16"/>
              </w:rPr>
              <w:t>Junho</w:t>
            </w:r>
            <w:proofErr w:type="gramEnd"/>
            <w:r w:rsidR="00010CB7" w:rsidRPr="001C1D6B">
              <w:rPr>
                <w:rFonts w:ascii="Tahoma" w:hAnsi="Tahoma" w:cs="Tahoma"/>
                <w:sz w:val="16"/>
                <w:szCs w:val="16"/>
              </w:rPr>
              <w:t xml:space="preserve"> de 20</w:t>
            </w:r>
            <w:r w:rsidR="008A19DF" w:rsidRPr="001C1D6B">
              <w:rPr>
                <w:rFonts w:ascii="Tahoma" w:hAnsi="Tahoma" w:cs="Tahoma"/>
                <w:sz w:val="16"/>
                <w:szCs w:val="16"/>
              </w:rPr>
              <w:t>2</w:t>
            </w:r>
            <w:r w:rsidR="0064254C">
              <w:rPr>
                <w:rFonts w:ascii="Tahoma" w:hAnsi="Tahoma" w:cs="Tahoma"/>
                <w:sz w:val="16"/>
                <w:szCs w:val="16"/>
              </w:rPr>
              <w:t>5</w:t>
            </w:r>
            <w:r w:rsidR="00CD34BB" w:rsidRPr="001C1D6B">
              <w:rPr>
                <w:rFonts w:ascii="Tahoma" w:hAnsi="Tahoma" w:cs="Tahoma"/>
                <w:sz w:val="16"/>
                <w:szCs w:val="16"/>
              </w:rPr>
              <w:t>.</w:t>
            </w:r>
            <w:r w:rsidR="002D011E" w:rsidRPr="001C1D6B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060162CB" w14:textId="0F5E16C5" w:rsidR="0015597B" w:rsidRPr="008E2F60" w:rsidRDefault="0015597B" w:rsidP="00B64C4B">
            <w:pPr>
              <w:pStyle w:val="PargrafodaLista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7E37C668" w14:textId="77777777" w:rsidR="00F71DBB" w:rsidRPr="008E2F60" w:rsidRDefault="00F71DBB" w:rsidP="00CD34BB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3CC37A9E" w14:textId="77777777" w:rsidR="00F71DBB" w:rsidRPr="008E2F60" w:rsidRDefault="00F71DBB" w:rsidP="00CD34BB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Vencimento</w:t>
            </w:r>
          </w:p>
          <w:p w14:paraId="1E1959F6" w14:textId="4513D3A0" w:rsidR="00F71DBB" w:rsidRPr="008E2F60" w:rsidRDefault="000F2CE8" w:rsidP="00F71DBB">
            <w:pPr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="007C12F5">
              <w:rPr>
                <w:rFonts w:ascii="Tahoma" w:hAnsi="Tahoma" w:cs="Tahoma"/>
                <w:sz w:val="16"/>
                <w:szCs w:val="16"/>
              </w:rPr>
              <w:t>0</w:t>
            </w:r>
            <w:r w:rsidR="00350DFC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gramStart"/>
            <w:r w:rsidR="00A630B3" w:rsidRPr="008E2F60">
              <w:rPr>
                <w:rFonts w:ascii="Tahoma" w:hAnsi="Tahoma" w:cs="Tahoma"/>
                <w:sz w:val="16"/>
                <w:szCs w:val="16"/>
              </w:rPr>
              <w:t>(</w:t>
            </w:r>
            <w:r w:rsidR="00F9173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D008B3">
              <w:rPr>
                <w:rFonts w:ascii="Tahoma" w:hAnsi="Tahoma" w:cs="Tahoma"/>
                <w:sz w:val="16"/>
                <w:szCs w:val="16"/>
              </w:rPr>
              <w:t>X</w:t>
            </w:r>
            <w:proofErr w:type="gramEnd"/>
            <w:r w:rsidR="00F9173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F71DBB" w:rsidRPr="008E2F60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4D9CEACA" w14:textId="77777777" w:rsidR="00EA1D75" w:rsidRPr="008E2F60" w:rsidRDefault="00EA1D75" w:rsidP="0044711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C7350" w:rsidRPr="008E2F60" w14:paraId="00C7450E" w14:textId="77777777" w:rsidTr="000B38F0">
        <w:tc>
          <w:tcPr>
            <w:tcW w:w="3403" w:type="dxa"/>
            <w:tcBorders>
              <w:right w:val="nil"/>
            </w:tcBorders>
          </w:tcPr>
          <w:p w14:paraId="3E04C840" w14:textId="77777777" w:rsidR="00EC7350" w:rsidRPr="008E2F60" w:rsidRDefault="00EC7350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t>DA DURAÇÃO</w:t>
            </w:r>
          </w:p>
          <w:p w14:paraId="58832633" w14:textId="77777777" w:rsidR="00EC7350" w:rsidRPr="008E2F60" w:rsidRDefault="00EC7350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br/>
            </w:r>
          </w:p>
        </w:tc>
        <w:tc>
          <w:tcPr>
            <w:tcW w:w="7229" w:type="dxa"/>
            <w:tcBorders>
              <w:left w:val="nil"/>
            </w:tcBorders>
          </w:tcPr>
          <w:p w14:paraId="3A5D6265" w14:textId="77777777" w:rsidR="00EC7350" w:rsidRPr="008E2F60" w:rsidRDefault="00EC7350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 xml:space="preserve">Cláusula </w:t>
            </w:r>
            <w:r w:rsidR="00E15557" w:rsidRPr="008E2F60">
              <w:rPr>
                <w:rFonts w:ascii="Tahoma" w:hAnsi="Tahoma" w:cs="Tahoma"/>
              </w:rPr>
              <w:t>6</w:t>
            </w:r>
            <w:r w:rsidRPr="008E2F60">
              <w:rPr>
                <w:rFonts w:ascii="Tahoma" w:hAnsi="Tahoma" w:cs="Tahoma"/>
              </w:rPr>
              <w:t>ª:</w:t>
            </w:r>
          </w:p>
          <w:p w14:paraId="2B949DCD" w14:textId="39DDF6B3" w:rsidR="00EC7350" w:rsidRPr="008E2F60" w:rsidRDefault="00EC7350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O presente instrume</w:t>
            </w:r>
            <w:r w:rsidR="00CD34BB" w:rsidRPr="008E2F60">
              <w:rPr>
                <w:rFonts w:ascii="Tahoma" w:hAnsi="Tahoma" w:cs="Tahoma"/>
                <w:sz w:val="16"/>
                <w:szCs w:val="16"/>
              </w:rPr>
              <w:t>n</w:t>
            </w:r>
            <w:r w:rsidR="004458D1" w:rsidRPr="008E2F60">
              <w:rPr>
                <w:rFonts w:ascii="Tahoma" w:hAnsi="Tahoma" w:cs="Tahoma"/>
                <w:sz w:val="16"/>
                <w:szCs w:val="16"/>
              </w:rPr>
              <w:t>to tem um prazo de duração de 1(</w:t>
            </w:r>
            <w:proofErr w:type="gramStart"/>
            <w:r w:rsidR="004458D1" w:rsidRPr="008E2F60">
              <w:rPr>
                <w:rFonts w:ascii="Tahoma" w:hAnsi="Tahoma" w:cs="Tahoma"/>
                <w:sz w:val="16"/>
                <w:szCs w:val="16"/>
              </w:rPr>
              <w:t xml:space="preserve">Um </w:t>
            </w:r>
            <w:r w:rsidR="0061697A" w:rsidRPr="008E2F60">
              <w:rPr>
                <w:rFonts w:ascii="Tahoma" w:hAnsi="Tahoma" w:cs="Tahoma"/>
                <w:sz w:val="16"/>
                <w:szCs w:val="16"/>
              </w:rPr>
              <w:t>)</w:t>
            </w:r>
            <w:proofErr w:type="gramEnd"/>
            <w:r w:rsidR="0061697A" w:rsidRPr="008E2F6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7376BA" w:rsidRPr="008E2F60">
              <w:rPr>
                <w:rFonts w:ascii="Tahoma" w:hAnsi="Tahoma" w:cs="Tahoma"/>
                <w:sz w:val="16"/>
                <w:szCs w:val="16"/>
              </w:rPr>
              <w:t>ano</w:t>
            </w:r>
            <w:r w:rsidR="00843319" w:rsidRPr="008E2F60">
              <w:rPr>
                <w:rFonts w:ascii="Tahoma" w:hAnsi="Tahoma" w:cs="Tahoma"/>
                <w:sz w:val="16"/>
                <w:szCs w:val="16"/>
              </w:rPr>
              <w:t xml:space="preserve"> a partir d</w:t>
            </w:r>
            <w:r w:rsidR="009E3139" w:rsidRPr="008E2F60">
              <w:rPr>
                <w:rFonts w:ascii="Tahoma" w:hAnsi="Tahoma" w:cs="Tahoma"/>
                <w:sz w:val="16"/>
                <w:szCs w:val="16"/>
              </w:rPr>
              <w:t xml:space="preserve">a competência de </w:t>
            </w:r>
            <w:r w:rsidR="00552837">
              <w:rPr>
                <w:rFonts w:ascii="Tahoma" w:hAnsi="Tahoma" w:cs="Tahoma"/>
                <w:sz w:val="16"/>
                <w:szCs w:val="16"/>
              </w:rPr>
              <w:t>Maio</w:t>
            </w:r>
            <w:bookmarkStart w:id="0" w:name="_GoBack"/>
            <w:bookmarkEnd w:id="0"/>
            <w:r w:rsidR="00536221" w:rsidRPr="008E2F60">
              <w:rPr>
                <w:rFonts w:ascii="Tahoma" w:hAnsi="Tahoma" w:cs="Tahoma"/>
                <w:sz w:val="16"/>
                <w:szCs w:val="16"/>
              </w:rPr>
              <w:t xml:space="preserve"> de 20</w:t>
            </w:r>
            <w:r w:rsidR="00956DB7">
              <w:rPr>
                <w:rFonts w:ascii="Tahoma" w:hAnsi="Tahoma" w:cs="Tahoma"/>
                <w:sz w:val="16"/>
                <w:szCs w:val="16"/>
              </w:rPr>
              <w:t>2</w:t>
            </w:r>
            <w:r w:rsidR="00AE3646">
              <w:rPr>
                <w:rFonts w:ascii="Tahoma" w:hAnsi="Tahoma" w:cs="Tahoma"/>
                <w:sz w:val="16"/>
                <w:szCs w:val="16"/>
              </w:rPr>
              <w:t>5</w:t>
            </w:r>
            <w:r w:rsidR="0061697A" w:rsidRPr="008E2F60">
              <w:rPr>
                <w:rFonts w:ascii="Tahoma" w:hAnsi="Tahoma" w:cs="Tahoma"/>
                <w:sz w:val="16"/>
                <w:szCs w:val="16"/>
              </w:rPr>
              <w:t>, sem prorrogação prévia.</w:t>
            </w:r>
          </w:p>
          <w:p w14:paraId="7F768488" w14:textId="77777777" w:rsidR="00EC7350" w:rsidRPr="008E2F60" w:rsidRDefault="00EC7350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C7350" w:rsidRPr="008E2F60" w14:paraId="4AB5C720" w14:textId="77777777" w:rsidTr="000B38F0">
        <w:tc>
          <w:tcPr>
            <w:tcW w:w="3403" w:type="dxa"/>
            <w:tcBorders>
              <w:right w:val="nil"/>
            </w:tcBorders>
          </w:tcPr>
          <w:p w14:paraId="77B0D012" w14:textId="77777777" w:rsidR="00EC7350" w:rsidRPr="008E2F60" w:rsidRDefault="00EC7350" w:rsidP="000B38F0">
            <w:pPr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t>DO REAJUSTE</w:t>
            </w:r>
          </w:p>
          <w:p w14:paraId="552B4643" w14:textId="77777777" w:rsidR="00EC7350" w:rsidRPr="008E2F60" w:rsidRDefault="00EC7350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br/>
            </w:r>
          </w:p>
        </w:tc>
        <w:tc>
          <w:tcPr>
            <w:tcW w:w="7229" w:type="dxa"/>
            <w:tcBorders>
              <w:left w:val="nil"/>
            </w:tcBorders>
          </w:tcPr>
          <w:p w14:paraId="78336A27" w14:textId="77777777" w:rsidR="00EC7350" w:rsidRPr="008E2F60" w:rsidRDefault="00EC7350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 xml:space="preserve">Cláusula </w:t>
            </w:r>
            <w:r w:rsidR="00E15557" w:rsidRPr="008E2F60">
              <w:rPr>
                <w:rFonts w:ascii="Tahoma" w:hAnsi="Tahoma" w:cs="Tahoma"/>
              </w:rPr>
              <w:t>7</w:t>
            </w:r>
            <w:r w:rsidRPr="008E2F60">
              <w:rPr>
                <w:rFonts w:ascii="Tahoma" w:hAnsi="Tahoma" w:cs="Tahoma"/>
              </w:rPr>
              <w:t>ª:</w:t>
            </w:r>
          </w:p>
          <w:p w14:paraId="677C56FF" w14:textId="77777777" w:rsidR="00EC7350" w:rsidRPr="008E2F60" w:rsidRDefault="00EC7350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Os valores ora pactuados serão corrigidos, de forma anual, pelo IGPM ou outro indexador que venha a substituí-lo. A correção supracitada dar-se-á depo</w:t>
            </w:r>
            <w:r w:rsidR="002377B8">
              <w:rPr>
                <w:rFonts w:ascii="Tahoma" w:hAnsi="Tahoma" w:cs="Tahoma"/>
                <w:sz w:val="16"/>
                <w:szCs w:val="16"/>
              </w:rPr>
              <w:t>is de transcorridos 12 (doze) me</w:t>
            </w:r>
            <w:r w:rsidRPr="008E2F60">
              <w:rPr>
                <w:rFonts w:ascii="Tahoma" w:hAnsi="Tahoma" w:cs="Tahoma"/>
                <w:sz w:val="16"/>
                <w:szCs w:val="16"/>
              </w:rPr>
              <w:t xml:space="preserve">ses contados do término da carência concedida, isto é, no ato da renovação contratual. </w:t>
            </w:r>
          </w:p>
          <w:p w14:paraId="28226628" w14:textId="77777777" w:rsidR="00EC7350" w:rsidRPr="008E2F60" w:rsidRDefault="00EC7350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3AA4F21D" w14:textId="77777777" w:rsidR="00EC7350" w:rsidRPr="008E2F60" w:rsidRDefault="00EC7350">
      <w:pPr>
        <w:rPr>
          <w:rFonts w:ascii="Tahoma" w:hAnsi="Tahoma" w:cs="Tahoma"/>
          <w:sz w:val="16"/>
          <w:szCs w:val="16"/>
        </w:rPr>
      </w:pPr>
      <w:r w:rsidRPr="008E2F60">
        <w:rPr>
          <w:rFonts w:ascii="Tahoma" w:hAnsi="Tahoma" w:cs="Tahoma"/>
          <w:sz w:val="16"/>
          <w:szCs w:val="16"/>
        </w:rPr>
        <w:br w:type="page"/>
      </w:r>
    </w:p>
    <w:tbl>
      <w:tblPr>
        <w:tblW w:w="10490" w:type="dxa"/>
        <w:tblInd w:w="-601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3"/>
        <w:gridCol w:w="7087"/>
      </w:tblGrid>
      <w:tr w:rsidR="00EC7350" w:rsidRPr="008E2F60" w14:paraId="01AEF93F" w14:textId="77777777" w:rsidTr="00340C56">
        <w:tc>
          <w:tcPr>
            <w:tcW w:w="3403" w:type="dxa"/>
            <w:tcBorders>
              <w:right w:val="nil"/>
            </w:tcBorders>
          </w:tcPr>
          <w:p w14:paraId="64E9140E" w14:textId="77777777" w:rsidR="00EC7350" w:rsidRPr="008E2F60" w:rsidRDefault="00EC7350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lastRenderedPageBreak/>
              <w:t>DO INADIMPLEMENTO, DO DESCUMPRIMENTO E DA MULTA</w:t>
            </w:r>
          </w:p>
        </w:tc>
        <w:tc>
          <w:tcPr>
            <w:tcW w:w="7087" w:type="dxa"/>
            <w:tcBorders>
              <w:left w:val="nil"/>
            </w:tcBorders>
          </w:tcPr>
          <w:p w14:paraId="5CB34EE7" w14:textId="77777777" w:rsidR="00EC7350" w:rsidRPr="008E2F60" w:rsidRDefault="00EC7350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 xml:space="preserve">Cláusula </w:t>
            </w:r>
            <w:r w:rsidR="00E15557" w:rsidRPr="008E2F60">
              <w:rPr>
                <w:rFonts w:ascii="Tahoma" w:hAnsi="Tahoma" w:cs="Tahoma"/>
              </w:rPr>
              <w:t>8</w:t>
            </w:r>
            <w:r w:rsidRPr="008E2F60">
              <w:rPr>
                <w:rFonts w:ascii="Tahoma" w:hAnsi="Tahoma" w:cs="Tahoma"/>
              </w:rPr>
              <w:t>ª:</w:t>
            </w:r>
          </w:p>
          <w:p w14:paraId="65E6CA62" w14:textId="77777777" w:rsidR="00EC7350" w:rsidRPr="008E2F60" w:rsidRDefault="00EC7350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 xml:space="preserve">Em caso de inadimplemento por parte do CONTRATANTE quanto ao pagamento do serviço prestado, deverá incidir sobre o valor do presente instrumento, multa pecuniária de 2%, juros de mora de 1% ao mês e correção monetária. </w:t>
            </w:r>
          </w:p>
          <w:p w14:paraId="61EF02F7" w14:textId="77777777" w:rsidR="00EC7350" w:rsidRPr="008E2F60" w:rsidRDefault="00EC7350" w:rsidP="000B38F0">
            <w:pPr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t>Parágrafo único. Em caso de cobrança judicial, devem ser acrescidas custas processuais e 20% de honorários advocatícios.</w:t>
            </w:r>
          </w:p>
          <w:p w14:paraId="2951B71E" w14:textId="77777777" w:rsidR="00EC7350" w:rsidRPr="008E2F60" w:rsidRDefault="00EC7350" w:rsidP="000B38F0">
            <w:pPr>
              <w:ind w:left="65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3EEAB744" w14:textId="77777777" w:rsidR="00EC7350" w:rsidRPr="008E2F60" w:rsidRDefault="00EC7350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 xml:space="preserve">Cláusula </w:t>
            </w:r>
            <w:r w:rsidR="00E15557" w:rsidRPr="008E2F60">
              <w:rPr>
                <w:rFonts w:ascii="Tahoma" w:hAnsi="Tahoma" w:cs="Tahoma"/>
              </w:rPr>
              <w:t>9</w:t>
            </w:r>
            <w:r w:rsidRPr="008E2F60">
              <w:rPr>
                <w:rFonts w:ascii="Tahoma" w:hAnsi="Tahoma" w:cs="Tahoma"/>
              </w:rPr>
              <w:t>ª:</w:t>
            </w:r>
          </w:p>
          <w:p w14:paraId="4D857C7A" w14:textId="77777777" w:rsidR="00EC7350" w:rsidRPr="008E2F60" w:rsidRDefault="00EC7350" w:rsidP="000B38F0">
            <w:pPr>
              <w:ind w:left="65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 xml:space="preserve">No caso de não haver o cumprimento de qualquer uma das cláusulas, exceto a </w:t>
            </w:r>
            <w:r w:rsidR="00E15557" w:rsidRPr="008E2F60">
              <w:rPr>
                <w:rFonts w:ascii="Tahoma" w:hAnsi="Tahoma" w:cs="Tahoma"/>
                <w:sz w:val="16"/>
                <w:szCs w:val="16"/>
              </w:rPr>
              <w:t>5</w:t>
            </w:r>
            <w:r w:rsidRPr="008E2F60">
              <w:rPr>
                <w:rFonts w:ascii="Tahoma" w:hAnsi="Tahoma" w:cs="Tahoma"/>
                <w:sz w:val="16"/>
                <w:szCs w:val="16"/>
              </w:rPr>
              <w:t>ª, do presente instrumento, a parte que não cumpriu deverá pagar uma multa de 10% do valor do contrato para a outra parte.</w:t>
            </w:r>
          </w:p>
          <w:p w14:paraId="150526D2" w14:textId="77777777" w:rsidR="00EC7350" w:rsidRPr="008E2F60" w:rsidRDefault="00EC7350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77A8F" w:rsidRPr="008E2F60" w14:paraId="3A52D364" w14:textId="77777777" w:rsidTr="00340C56">
        <w:tc>
          <w:tcPr>
            <w:tcW w:w="3403" w:type="dxa"/>
            <w:tcBorders>
              <w:right w:val="nil"/>
            </w:tcBorders>
          </w:tcPr>
          <w:p w14:paraId="309C86C8" w14:textId="77777777" w:rsidR="00B77A8F" w:rsidRPr="008E2F60" w:rsidRDefault="00B77A8F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t>DA RESCISÃO IMOTIVADA</w:t>
            </w:r>
          </w:p>
        </w:tc>
        <w:tc>
          <w:tcPr>
            <w:tcW w:w="7087" w:type="dxa"/>
            <w:tcBorders>
              <w:left w:val="nil"/>
            </w:tcBorders>
          </w:tcPr>
          <w:p w14:paraId="7FEB7687" w14:textId="77777777" w:rsidR="00B77A8F" w:rsidRPr="008E2F60" w:rsidRDefault="00B77A8F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 xml:space="preserve">Cláusula </w:t>
            </w:r>
            <w:r w:rsidR="00550059" w:rsidRPr="008E2F60">
              <w:rPr>
                <w:rFonts w:ascii="Tahoma" w:hAnsi="Tahoma" w:cs="Tahoma"/>
              </w:rPr>
              <w:t>1</w:t>
            </w:r>
            <w:r w:rsidR="00E15557" w:rsidRPr="008E2F60">
              <w:rPr>
                <w:rFonts w:ascii="Tahoma" w:hAnsi="Tahoma" w:cs="Tahoma"/>
              </w:rPr>
              <w:t>0</w:t>
            </w:r>
            <w:r w:rsidRPr="008E2F60">
              <w:rPr>
                <w:rFonts w:ascii="Tahoma" w:hAnsi="Tahoma" w:cs="Tahoma"/>
              </w:rPr>
              <w:t>ª:</w:t>
            </w:r>
          </w:p>
          <w:p w14:paraId="072F2204" w14:textId="77777777" w:rsidR="00B77A8F" w:rsidRPr="008E2F60" w:rsidRDefault="00B77A8F" w:rsidP="000B38F0">
            <w:pPr>
              <w:ind w:left="65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 xml:space="preserve">Poderá o presente instrumento ser rescindido por qualquer uma das partes, em qualquer momento, sem que haja qualquer tipo de motivo relevante, não obstante a outra parte deverá ser avisada previamente por escrito, no prazo de </w:t>
            </w:r>
            <w:r w:rsidRPr="008E2F60">
              <w:rPr>
                <w:rFonts w:ascii="Tahoma" w:hAnsi="Tahoma" w:cs="Tahoma"/>
                <w:b/>
                <w:sz w:val="16"/>
                <w:szCs w:val="16"/>
              </w:rPr>
              <w:t>30 dias</w:t>
            </w:r>
            <w:r w:rsidRPr="008E2F60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3638A86E" w14:textId="77777777" w:rsidR="00B77A8F" w:rsidRPr="008E2F60" w:rsidRDefault="00B77A8F" w:rsidP="000B38F0">
            <w:pPr>
              <w:ind w:left="65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36A2478C" w14:textId="77777777" w:rsidR="00B77A8F" w:rsidRPr="008E2F60" w:rsidRDefault="00B77A8F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Cláusula 1</w:t>
            </w:r>
            <w:r w:rsidR="00550059" w:rsidRPr="008E2F60">
              <w:rPr>
                <w:rFonts w:ascii="Tahoma" w:hAnsi="Tahoma" w:cs="Tahoma"/>
              </w:rPr>
              <w:t>1</w:t>
            </w:r>
            <w:r w:rsidRPr="008E2F60">
              <w:rPr>
                <w:rFonts w:ascii="Tahoma" w:hAnsi="Tahoma" w:cs="Tahoma"/>
              </w:rPr>
              <w:t>ª:</w:t>
            </w:r>
          </w:p>
          <w:p w14:paraId="0A9F998F" w14:textId="77777777" w:rsidR="00B77A8F" w:rsidRPr="008E2F60" w:rsidRDefault="00B77A8F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Caso o CONTRATANTE já tenha realizado o pagamento pelo serviço, e mesmo assim, requisite a rescisão imotivada do presente contrato, terá o valor da quantia paga devolvido, deduzindo-se 2% de taxas administrativas.</w:t>
            </w:r>
          </w:p>
          <w:p w14:paraId="27D2B24E" w14:textId="77777777" w:rsidR="00B77A8F" w:rsidRPr="008E2F60" w:rsidRDefault="00B77A8F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590F2C62" w14:textId="77777777" w:rsidR="00B77A8F" w:rsidRPr="008E2F60" w:rsidRDefault="00B77A8F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Cláusula 1</w:t>
            </w:r>
            <w:r w:rsidR="00550059" w:rsidRPr="008E2F60">
              <w:rPr>
                <w:rFonts w:ascii="Tahoma" w:hAnsi="Tahoma" w:cs="Tahoma"/>
              </w:rPr>
              <w:t>2</w:t>
            </w:r>
            <w:r w:rsidRPr="008E2F60">
              <w:rPr>
                <w:rFonts w:ascii="Tahoma" w:hAnsi="Tahoma" w:cs="Tahoma"/>
              </w:rPr>
              <w:t>ª:</w:t>
            </w:r>
          </w:p>
          <w:p w14:paraId="36268178" w14:textId="77777777" w:rsidR="00B77A8F" w:rsidRPr="008E2F60" w:rsidRDefault="00B77A8F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Caso seja o CONTRATADO quem requeira a rescisão imotivada, deverá devolver a quantia que se refere aos serviços por ele não prestados ao CONTRATANTE, acrescentado de 2% de taxas administrativas.</w:t>
            </w:r>
          </w:p>
          <w:p w14:paraId="7E41B893" w14:textId="77777777" w:rsidR="00B77A8F" w:rsidRPr="008E2F60" w:rsidRDefault="00B77A8F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77A8F" w:rsidRPr="008E2F60" w14:paraId="758B119E" w14:textId="77777777" w:rsidTr="00340C56">
        <w:tc>
          <w:tcPr>
            <w:tcW w:w="3403" w:type="dxa"/>
            <w:tcBorders>
              <w:right w:val="nil"/>
            </w:tcBorders>
          </w:tcPr>
          <w:p w14:paraId="16848410" w14:textId="77777777" w:rsidR="00B77A8F" w:rsidRPr="008E2F60" w:rsidRDefault="00B77A8F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t>DO PRAZO</w:t>
            </w:r>
          </w:p>
        </w:tc>
        <w:tc>
          <w:tcPr>
            <w:tcW w:w="7087" w:type="dxa"/>
            <w:tcBorders>
              <w:left w:val="nil"/>
            </w:tcBorders>
          </w:tcPr>
          <w:p w14:paraId="74CB2064" w14:textId="77777777" w:rsidR="00B77A8F" w:rsidRPr="008E2F60" w:rsidRDefault="00B77A8F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Cláusula 1</w:t>
            </w:r>
            <w:r w:rsidR="00550059" w:rsidRPr="008E2F60">
              <w:rPr>
                <w:rFonts w:ascii="Tahoma" w:hAnsi="Tahoma" w:cs="Tahoma"/>
              </w:rPr>
              <w:t>3</w:t>
            </w:r>
            <w:r w:rsidRPr="008E2F60">
              <w:rPr>
                <w:rFonts w:ascii="Tahoma" w:hAnsi="Tahoma" w:cs="Tahoma"/>
              </w:rPr>
              <w:t>ª:</w:t>
            </w:r>
          </w:p>
          <w:p w14:paraId="2FA6A094" w14:textId="77777777" w:rsidR="00B77A8F" w:rsidRPr="008E2F60" w:rsidRDefault="00B77A8F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 xml:space="preserve">O CONTRATADO assume o compromisso de realizar o serviço dentro do prazo de até o </w:t>
            </w:r>
            <w:r w:rsidR="00340C56" w:rsidRPr="008E2F60">
              <w:rPr>
                <w:rFonts w:ascii="Tahoma" w:hAnsi="Tahoma" w:cs="Tahoma"/>
                <w:sz w:val="16"/>
                <w:szCs w:val="16"/>
              </w:rPr>
              <w:t>5ºdia após o recebimento dos arquivos</w:t>
            </w:r>
            <w:r w:rsidRPr="008E2F60">
              <w:rPr>
                <w:rFonts w:ascii="Tahoma" w:hAnsi="Tahoma" w:cs="Tahoma"/>
                <w:sz w:val="16"/>
                <w:szCs w:val="16"/>
              </w:rPr>
              <w:t xml:space="preserve">, caso </w:t>
            </w:r>
            <w:r w:rsidR="00342E23" w:rsidRPr="008E2F60">
              <w:rPr>
                <w:rFonts w:ascii="Tahoma" w:hAnsi="Tahoma" w:cs="Tahoma"/>
                <w:sz w:val="16"/>
                <w:szCs w:val="16"/>
              </w:rPr>
              <w:t>a cláusula 2ª seja obedecida</w:t>
            </w:r>
            <w:r w:rsidRPr="008E2F60">
              <w:rPr>
                <w:rFonts w:ascii="Tahoma" w:hAnsi="Tahoma" w:cs="Tahoma"/>
                <w:sz w:val="16"/>
                <w:szCs w:val="16"/>
              </w:rPr>
              <w:t>.</w:t>
            </w:r>
            <w:r w:rsidR="00342E23" w:rsidRPr="008E2F60">
              <w:rPr>
                <w:rFonts w:ascii="Tahoma" w:hAnsi="Tahoma" w:cs="Tahoma"/>
                <w:sz w:val="16"/>
                <w:szCs w:val="16"/>
              </w:rPr>
              <w:t xml:space="preserve"> Caso contrário deverá ser acrescido à diferença de dias no prazo de entrega.</w:t>
            </w:r>
          </w:p>
          <w:p w14:paraId="266B182C" w14:textId="77777777" w:rsidR="00B77A8F" w:rsidRPr="008E2F60" w:rsidRDefault="00B77A8F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71D4" w:rsidRPr="008E2F60" w14:paraId="54BBA6B4" w14:textId="77777777" w:rsidTr="00340C56">
        <w:tc>
          <w:tcPr>
            <w:tcW w:w="3403" w:type="dxa"/>
            <w:tcBorders>
              <w:right w:val="nil"/>
            </w:tcBorders>
          </w:tcPr>
          <w:p w14:paraId="732FDF18" w14:textId="77777777" w:rsidR="001471D4" w:rsidRPr="008E2F60" w:rsidRDefault="001471D4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t>DAS CONDIÇÕES GERAIS</w:t>
            </w:r>
          </w:p>
        </w:tc>
        <w:tc>
          <w:tcPr>
            <w:tcW w:w="7087" w:type="dxa"/>
            <w:tcBorders>
              <w:left w:val="nil"/>
            </w:tcBorders>
          </w:tcPr>
          <w:p w14:paraId="0E8E8FF0" w14:textId="77777777" w:rsidR="001471D4" w:rsidRPr="008E2F60" w:rsidRDefault="001471D4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Cláusula 1</w:t>
            </w:r>
            <w:r w:rsidR="00550059" w:rsidRPr="008E2F60">
              <w:rPr>
                <w:rFonts w:ascii="Tahoma" w:hAnsi="Tahoma" w:cs="Tahoma"/>
              </w:rPr>
              <w:t>4</w:t>
            </w:r>
            <w:r w:rsidRPr="008E2F60">
              <w:rPr>
                <w:rFonts w:ascii="Tahoma" w:hAnsi="Tahoma" w:cs="Tahoma"/>
              </w:rPr>
              <w:t>ª:</w:t>
            </w:r>
          </w:p>
          <w:p w14:paraId="0E34932D" w14:textId="77777777" w:rsidR="001471D4" w:rsidRPr="008E2F60" w:rsidRDefault="001471D4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Fica compactuado entre as partes a total inexistência de vínculo trabalhista entre as partes contratantes, excluindo as obrigações previdenciárias e os encargos sociais, não havendo entre CONTRATADO e CONTRATANTE qualquer tipo de relação de subordinação.</w:t>
            </w:r>
          </w:p>
          <w:p w14:paraId="11FEE68A" w14:textId="77777777" w:rsidR="00015358" w:rsidRPr="008E2F60" w:rsidRDefault="00015358" w:rsidP="000B38F0">
            <w:pPr>
              <w:ind w:left="65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7ADEF0A7" w14:textId="77777777" w:rsidR="00015358" w:rsidRPr="008E2F60" w:rsidRDefault="00015358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Cláusula 1</w:t>
            </w:r>
            <w:r w:rsidR="00550059" w:rsidRPr="008E2F60">
              <w:rPr>
                <w:rFonts w:ascii="Tahoma" w:hAnsi="Tahoma" w:cs="Tahoma"/>
              </w:rPr>
              <w:t>5</w:t>
            </w:r>
            <w:r w:rsidRPr="008E2F60">
              <w:rPr>
                <w:rFonts w:ascii="Tahoma" w:hAnsi="Tahoma" w:cs="Tahoma"/>
              </w:rPr>
              <w:t>ª:</w:t>
            </w:r>
          </w:p>
          <w:p w14:paraId="55C34388" w14:textId="77777777" w:rsidR="00015358" w:rsidRPr="008E2F60" w:rsidRDefault="00015358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Salvo com a expressa autorização do CONTRATANTE, não pode o CONTRATADO transferir ou subcontratar os serviços previstos neste instrumento, sob o risco de ocorrer a rescisão imediata.</w:t>
            </w:r>
          </w:p>
          <w:p w14:paraId="3F02A4D4" w14:textId="77777777" w:rsidR="00015358" w:rsidRPr="008E2F60" w:rsidRDefault="00015358" w:rsidP="000B38F0">
            <w:pPr>
              <w:ind w:left="65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637A2C7C" w14:textId="77777777" w:rsidR="00015358" w:rsidRPr="008E2F60" w:rsidRDefault="00015358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Cláusula 1</w:t>
            </w:r>
            <w:r w:rsidR="00550059" w:rsidRPr="008E2F60">
              <w:rPr>
                <w:rFonts w:ascii="Tahoma" w:hAnsi="Tahoma" w:cs="Tahoma"/>
              </w:rPr>
              <w:t>6</w:t>
            </w:r>
            <w:r w:rsidRPr="008E2F60">
              <w:rPr>
                <w:rFonts w:ascii="Tahoma" w:hAnsi="Tahoma" w:cs="Tahoma"/>
              </w:rPr>
              <w:t>ª:</w:t>
            </w:r>
          </w:p>
          <w:p w14:paraId="61097839" w14:textId="77777777" w:rsidR="0025123E" w:rsidRPr="008E2F60" w:rsidRDefault="00015358" w:rsidP="00142064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>O valor acima descrito é a forma de pagamento pela integração m</w:t>
            </w:r>
            <w:r w:rsidR="00001B22" w:rsidRPr="008E2F60">
              <w:rPr>
                <w:rFonts w:ascii="Tahoma" w:hAnsi="Tahoma" w:cs="Tahoma"/>
                <w:sz w:val="16"/>
                <w:szCs w:val="16"/>
              </w:rPr>
              <w:t>ensal das seguintes empresas</w:t>
            </w:r>
            <w:r w:rsidR="00DE6511" w:rsidRPr="008E2F60">
              <w:rPr>
                <w:rFonts w:ascii="Tahoma" w:hAnsi="Tahoma" w:cs="Tahoma"/>
                <w:sz w:val="16"/>
                <w:szCs w:val="16"/>
              </w:rPr>
              <w:t>:</w:t>
            </w:r>
          </w:p>
          <w:p w14:paraId="4356011E" w14:textId="26AC3305" w:rsidR="00A66EB5" w:rsidRPr="00773535" w:rsidRDefault="00A66EB5" w:rsidP="00A66EB5">
            <w:pPr>
              <w:jc w:val="both"/>
              <w:rPr>
                <w:rFonts w:ascii="Tahoma" w:hAnsi="Tahoma" w:cs="Tahoma"/>
                <w:b/>
                <w:sz w:val="18"/>
                <w:szCs w:val="16"/>
                <w:u w:val="single"/>
              </w:rPr>
            </w:pPr>
            <w:r w:rsidRPr="0069124B">
              <w:rPr>
                <w:rFonts w:ascii="Tahoma" w:hAnsi="Tahoma" w:cs="Tahoma"/>
                <w:b/>
                <w:sz w:val="18"/>
                <w:szCs w:val="16"/>
              </w:rPr>
              <w:t>CNPJ:</w:t>
            </w:r>
            <w:r w:rsidR="00AB7BDE" w:rsidRPr="0069124B">
              <w:rPr>
                <w:rFonts w:ascii="Tahoma" w:hAnsi="Tahoma" w:cs="Tahoma"/>
                <w:b/>
                <w:sz w:val="18"/>
                <w:szCs w:val="16"/>
              </w:rPr>
              <w:t xml:space="preserve"> </w:t>
            </w:r>
            <w:r w:rsidR="00552837" w:rsidRP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53</w:t>
            </w:r>
            <w:r w:rsid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.</w:t>
            </w:r>
            <w:r w:rsidR="00552837" w:rsidRP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280</w:t>
            </w:r>
            <w:r w:rsid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.</w:t>
            </w:r>
            <w:r w:rsidR="00552837" w:rsidRP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853</w:t>
            </w:r>
            <w:r w:rsid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/</w:t>
            </w:r>
            <w:r w:rsidR="00552837" w:rsidRP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0001</w:t>
            </w:r>
            <w:r w:rsid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-</w:t>
            </w:r>
            <w:r w:rsidR="00552837" w:rsidRPr="00552837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>90</w:t>
            </w:r>
          </w:p>
          <w:p w14:paraId="3C4D43A3" w14:textId="50239109" w:rsidR="0081252D" w:rsidRDefault="00552837" w:rsidP="0081252D">
            <w:pPr>
              <w:jc w:val="both"/>
              <w:rPr>
                <w:rFonts w:ascii="Arial" w:hAnsi="Arial" w:cs="Arial"/>
              </w:rPr>
            </w:pPr>
            <w:r w:rsidRPr="00552837">
              <w:rPr>
                <w:rFonts w:ascii="Arial" w:hAnsi="Arial" w:cs="Arial"/>
                <w:b/>
                <w:bCs/>
                <w:color w:val="333333"/>
                <w:sz w:val="16"/>
                <w:szCs w:val="16"/>
                <w:shd w:val="clear" w:color="auto" w:fill="FFFFFF"/>
              </w:rPr>
              <w:t>AML AUTO CENTER LTDA</w:t>
            </w:r>
          </w:p>
          <w:p w14:paraId="1F066E21" w14:textId="4B9B1BBD" w:rsidR="00BC7DDC" w:rsidRPr="000871C6" w:rsidRDefault="00BC7DDC" w:rsidP="00067EC1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D96B21" w:rsidRPr="008E2F60" w14:paraId="77FCF9A1" w14:textId="77777777" w:rsidTr="00446108">
        <w:tc>
          <w:tcPr>
            <w:tcW w:w="3403" w:type="dxa"/>
            <w:tcBorders>
              <w:right w:val="nil"/>
            </w:tcBorders>
          </w:tcPr>
          <w:p w14:paraId="3DF72281" w14:textId="77777777" w:rsidR="00D96B21" w:rsidRPr="008E2F60" w:rsidRDefault="009C2C91" w:rsidP="00446108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SUPORTE TÉCNICO</w:t>
            </w:r>
          </w:p>
        </w:tc>
        <w:tc>
          <w:tcPr>
            <w:tcW w:w="7087" w:type="dxa"/>
            <w:tcBorders>
              <w:left w:val="nil"/>
            </w:tcBorders>
          </w:tcPr>
          <w:p w14:paraId="4CF383E8" w14:textId="77777777" w:rsidR="00D96B21" w:rsidRPr="008E2F60" w:rsidRDefault="00D96B21" w:rsidP="00446108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Cláusula 17ª:</w:t>
            </w:r>
          </w:p>
          <w:p w14:paraId="35183B57" w14:textId="77777777" w:rsidR="00D96B21" w:rsidRDefault="009C2C91" w:rsidP="00446108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Todo e quaisquer suporte é feito através da conexão remota, sendo que, se necessário a visita técnica do colaborador ao estabelecimento dentro da capital.</w:t>
            </w:r>
          </w:p>
          <w:p w14:paraId="7DA94D32" w14:textId="77777777" w:rsidR="009C2C91" w:rsidRDefault="009C2C91" w:rsidP="00446108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63037A23" w14:textId="03940089" w:rsidR="009C2C91" w:rsidRPr="008E2F60" w:rsidRDefault="009C2C91" w:rsidP="00446108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2C91">
              <w:rPr>
                <w:rFonts w:ascii="Tahoma" w:hAnsi="Tahoma" w:cs="Tahoma"/>
                <w:sz w:val="16"/>
                <w:szCs w:val="16"/>
              </w:rPr>
              <w:t xml:space="preserve">Clientes com distancias superior a 30 km, da sede da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Seven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Sistemas de Automação</w:t>
            </w:r>
            <w:r w:rsidRPr="009C2C91">
              <w:rPr>
                <w:rFonts w:ascii="Tahoma" w:hAnsi="Tahoma" w:cs="Tahoma"/>
                <w:sz w:val="16"/>
                <w:szCs w:val="16"/>
              </w:rPr>
              <w:t xml:space="preserve">, será cobrado a despesa de locomoção com </w:t>
            </w:r>
            <w:proofErr w:type="spellStart"/>
            <w:r w:rsidRPr="009C2C91">
              <w:rPr>
                <w:rFonts w:ascii="Tahoma" w:hAnsi="Tahoma" w:cs="Tahoma"/>
                <w:sz w:val="16"/>
                <w:szCs w:val="16"/>
              </w:rPr>
              <w:t>veiculo</w:t>
            </w:r>
            <w:proofErr w:type="spellEnd"/>
            <w:r w:rsidRPr="009C2C91">
              <w:rPr>
                <w:rFonts w:ascii="Tahoma" w:hAnsi="Tahoma" w:cs="Tahoma"/>
                <w:sz w:val="16"/>
                <w:szCs w:val="16"/>
              </w:rPr>
              <w:t>, considerando-se a multiplicação de 3</w:t>
            </w:r>
            <w:r w:rsidR="002460B9">
              <w:rPr>
                <w:rFonts w:ascii="Tahoma" w:hAnsi="Tahoma" w:cs="Tahoma"/>
                <w:sz w:val="16"/>
                <w:szCs w:val="16"/>
              </w:rPr>
              <w:t>5</w:t>
            </w:r>
            <w:r w:rsidRPr="009C2C91">
              <w:rPr>
                <w:rFonts w:ascii="Tahoma" w:hAnsi="Tahoma" w:cs="Tahoma"/>
                <w:sz w:val="16"/>
                <w:szCs w:val="16"/>
              </w:rPr>
              <w:t>% (trinta</w:t>
            </w:r>
            <w:r w:rsidR="00AC4C9B">
              <w:rPr>
                <w:rFonts w:ascii="Tahoma" w:hAnsi="Tahoma" w:cs="Tahoma"/>
                <w:sz w:val="16"/>
                <w:szCs w:val="16"/>
              </w:rPr>
              <w:t xml:space="preserve"> e cinco</w:t>
            </w:r>
            <w:r w:rsidRPr="009C2C91">
              <w:rPr>
                <w:rFonts w:ascii="Tahoma" w:hAnsi="Tahoma" w:cs="Tahoma"/>
                <w:sz w:val="16"/>
                <w:szCs w:val="16"/>
              </w:rPr>
              <w:t xml:space="preserve"> por cento) do valor de um litro de gasolina automotiva pela quantidade de quilômetros utilizados para percorrer a distância entre a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Seven</w:t>
            </w:r>
            <w:proofErr w:type="spellEnd"/>
            <w:r w:rsidRPr="009C2C91">
              <w:rPr>
                <w:rFonts w:ascii="Tahoma" w:hAnsi="Tahoma" w:cs="Tahoma"/>
                <w:sz w:val="16"/>
                <w:szCs w:val="16"/>
              </w:rPr>
              <w:t xml:space="preserve"> e as instalações do cliente, </w:t>
            </w:r>
            <w:proofErr w:type="gramStart"/>
            <w:r w:rsidRPr="009C2C91">
              <w:rPr>
                <w:rFonts w:ascii="Tahoma" w:hAnsi="Tahoma" w:cs="Tahoma"/>
                <w:sz w:val="16"/>
                <w:szCs w:val="16"/>
              </w:rPr>
              <w:t>+</w:t>
            </w:r>
            <w:proofErr w:type="gramEnd"/>
            <w:r w:rsidRPr="009C2C91">
              <w:rPr>
                <w:rFonts w:ascii="Tahoma" w:hAnsi="Tahoma" w:cs="Tahoma"/>
                <w:sz w:val="16"/>
                <w:szCs w:val="16"/>
              </w:rPr>
              <w:t xml:space="preserve"> despesas com hospedagem, alimentação e transporte (se necessário).</w:t>
            </w:r>
          </w:p>
          <w:p w14:paraId="17717E0A" w14:textId="77777777" w:rsidR="00D96B21" w:rsidRPr="008E2F60" w:rsidRDefault="00D96B21" w:rsidP="00446108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15358" w:rsidRPr="008E2F60" w14:paraId="249F487A" w14:textId="77777777" w:rsidTr="00340C56">
        <w:tc>
          <w:tcPr>
            <w:tcW w:w="3403" w:type="dxa"/>
            <w:tcBorders>
              <w:right w:val="nil"/>
            </w:tcBorders>
          </w:tcPr>
          <w:p w14:paraId="3F0197F0" w14:textId="77777777" w:rsidR="00015358" w:rsidRPr="008E2F60" w:rsidRDefault="00015358" w:rsidP="000B38F0">
            <w:pPr>
              <w:pStyle w:val="Recuodecorpodetexto"/>
              <w:ind w:left="0"/>
              <w:rPr>
                <w:rFonts w:ascii="Tahoma" w:hAnsi="Tahoma" w:cs="Tahoma"/>
                <w:b/>
                <w:sz w:val="16"/>
                <w:szCs w:val="16"/>
              </w:rPr>
            </w:pPr>
            <w:r w:rsidRPr="008E2F60">
              <w:rPr>
                <w:rFonts w:ascii="Tahoma" w:hAnsi="Tahoma" w:cs="Tahoma"/>
                <w:b/>
                <w:sz w:val="16"/>
                <w:szCs w:val="16"/>
              </w:rPr>
              <w:t>DO FORO</w:t>
            </w:r>
          </w:p>
        </w:tc>
        <w:tc>
          <w:tcPr>
            <w:tcW w:w="7087" w:type="dxa"/>
            <w:tcBorders>
              <w:left w:val="nil"/>
            </w:tcBorders>
          </w:tcPr>
          <w:p w14:paraId="3B2EB52B" w14:textId="77777777" w:rsidR="00015358" w:rsidRPr="008E2F60" w:rsidRDefault="00015358" w:rsidP="000B38F0">
            <w:pPr>
              <w:pStyle w:val="Ttulo3"/>
              <w:ind w:left="0"/>
              <w:rPr>
                <w:rFonts w:ascii="Tahoma" w:hAnsi="Tahoma" w:cs="Tahoma"/>
              </w:rPr>
            </w:pPr>
            <w:r w:rsidRPr="008E2F60">
              <w:rPr>
                <w:rFonts w:ascii="Tahoma" w:hAnsi="Tahoma" w:cs="Tahoma"/>
              </w:rPr>
              <w:t>Cláusula 1</w:t>
            </w:r>
            <w:r w:rsidR="009C2C91">
              <w:rPr>
                <w:rFonts w:ascii="Tahoma" w:hAnsi="Tahoma" w:cs="Tahoma"/>
              </w:rPr>
              <w:t>8</w:t>
            </w:r>
            <w:r w:rsidRPr="008E2F60">
              <w:rPr>
                <w:rFonts w:ascii="Tahoma" w:hAnsi="Tahoma" w:cs="Tahoma"/>
              </w:rPr>
              <w:t>ª:</w:t>
            </w:r>
          </w:p>
          <w:p w14:paraId="09E90A71" w14:textId="77777777" w:rsidR="00015358" w:rsidRPr="008E2F60" w:rsidRDefault="00015358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E2F60">
              <w:rPr>
                <w:rFonts w:ascii="Tahoma" w:hAnsi="Tahoma" w:cs="Tahoma"/>
                <w:sz w:val="16"/>
                <w:szCs w:val="16"/>
              </w:rPr>
              <w:t xml:space="preserve">Fica eleito o foro da Cidade de Maceió, Estado de Alagoas, para as demandas decorrentes deste presente instrumento, com expressa renúncia </w:t>
            </w:r>
            <w:proofErr w:type="gramStart"/>
            <w:r w:rsidRPr="008E2F60">
              <w:rPr>
                <w:rFonts w:ascii="Tahoma" w:hAnsi="Tahoma" w:cs="Tahoma"/>
                <w:sz w:val="16"/>
                <w:szCs w:val="16"/>
              </w:rPr>
              <w:t>à</w:t>
            </w:r>
            <w:proofErr w:type="gramEnd"/>
            <w:r w:rsidRPr="008E2F60">
              <w:rPr>
                <w:rFonts w:ascii="Tahoma" w:hAnsi="Tahoma" w:cs="Tahoma"/>
                <w:sz w:val="16"/>
                <w:szCs w:val="16"/>
              </w:rPr>
              <w:t xml:space="preserve"> qualquer outro, por mais privilegiado que seja.</w:t>
            </w:r>
          </w:p>
          <w:p w14:paraId="4C424008" w14:textId="77777777" w:rsidR="00015358" w:rsidRPr="008E2F60" w:rsidRDefault="00015358" w:rsidP="000B38F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0DAC346F" w14:textId="77777777" w:rsidR="008879C3" w:rsidRPr="008E2F60" w:rsidRDefault="008879C3">
      <w:pPr>
        <w:jc w:val="both"/>
        <w:rPr>
          <w:rFonts w:ascii="Tahoma" w:hAnsi="Tahoma" w:cs="Tahoma"/>
          <w:sz w:val="16"/>
          <w:szCs w:val="16"/>
        </w:rPr>
      </w:pPr>
    </w:p>
    <w:p w14:paraId="22643E13" w14:textId="77777777" w:rsidR="008879C3" w:rsidRPr="008E2F60" w:rsidRDefault="008879C3">
      <w:pPr>
        <w:jc w:val="both"/>
        <w:rPr>
          <w:rFonts w:ascii="Tahoma" w:hAnsi="Tahoma" w:cs="Tahoma"/>
          <w:sz w:val="16"/>
          <w:szCs w:val="16"/>
        </w:rPr>
      </w:pPr>
    </w:p>
    <w:p w14:paraId="7AAE17C5" w14:textId="77777777" w:rsidR="009247D4" w:rsidRPr="008E2F60" w:rsidRDefault="009247D4">
      <w:pPr>
        <w:jc w:val="both"/>
        <w:rPr>
          <w:rFonts w:ascii="Tahoma" w:hAnsi="Tahoma" w:cs="Tahoma"/>
          <w:sz w:val="16"/>
          <w:szCs w:val="16"/>
        </w:rPr>
      </w:pPr>
      <w:r w:rsidRPr="008E2F60">
        <w:rPr>
          <w:rFonts w:ascii="Tahoma" w:hAnsi="Tahoma" w:cs="Tahoma"/>
          <w:sz w:val="16"/>
          <w:szCs w:val="16"/>
        </w:rPr>
        <w:t>E, por estarem justos e contratados, firmam o presente documento, em duas vias de igual teor, na presença das testemunhas abaixo.</w:t>
      </w:r>
    </w:p>
    <w:p w14:paraId="03D2DB9A" w14:textId="73455D2B" w:rsidR="009247D4" w:rsidRPr="008E2F60" w:rsidRDefault="009247D4">
      <w:pPr>
        <w:jc w:val="both"/>
        <w:rPr>
          <w:rFonts w:ascii="Tahoma" w:hAnsi="Tahoma" w:cs="Tahoma"/>
          <w:sz w:val="16"/>
          <w:szCs w:val="16"/>
        </w:rPr>
      </w:pPr>
    </w:p>
    <w:p w14:paraId="4B3F6050" w14:textId="032DF7A9" w:rsidR="009247D4" w:rsidRDefault="00100470">
      <w:p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Maceió, </w:t>
      </w:r>
      <w:r w:rsidR="00773535">
        <w:rPr>
          <w:rFonts w:ascii="Tahoma" w:hAnsi="Tahoma" w:cs="Tahoma"/>
          <w:sz w:val="16"/>
          <w:szCs w:val="16"/>
        </w:rPr>
        <w:t>28</w:t>
      </w:r>
      <w:r w:rsidR="00A70FC1">
        <w:rPr>
          <w:rFonts w:ascii="Tahoma" w:hAnsi="Tahoma" w:cs="Tahoma"/>
          <w:sz w:val="16"/>
          <w:szCs w:val="16"/>
        </w:rPr>
        <w:t xml:space="preserve"> d</w:t>
      </w:r>
      <w:r w:rsidR="00183634" w:rsidRPr="008E2F60">
        <w:rPr>
          <w:rFonts w:ascii="Tahoma" w:hAnsi="Tahoma" w:cs="Tahoma"/>
          <w:sz w:val="16"/>
          <w:szCs w:val="16"/>
        </w:rPr>
        <w:t xml:space="preserve">e </w:t>
      </w:r>
      <w:proofErr w:type="gramStart"/>
      <w:r w:rsidR="00773535">
        <w:rPr>
          <w:rFonts w:ascii="Tahoma" w:hAnsi="Tahoma" w:cs="Tahoma"/>
          <w:sz w:val="16"/>
          <w:szCs w:val="16"/>
        </w:rPr>
        <w:t>Março</w:t>
      </w:r>
      <w:proofErr w:type="gramEnd"/>
      <w:r w:rsidR="00452CFF">
        <w:rPr>
          <w:rFonts w:ascii="Tahoma" w:hAnsi="Tahoma" w:cs="Tahoma"/>
          <w:sz w:val="16"/>
          <w:szCs w:val="16"/>
        </w:rPr>
        <w:t xml:space="preserve"> </w:t>
      </w:r>
      <w:r w:rsidR="009247D4" w:rsidRPr="008E2F60">
        <w:rPr>
          <w:rFonts w:ascii="Tahoma" w:hAnsi="Tahoma" w:cs="Tahoma"/>
          <w:sz w:val="16"/>
          <w:szCs w:val="16"/>
        </w:rPr>
        <w:t>de 20</w:t>
      </w:r>
      <w:r w:rsidR="00C10A03">
        <w:rPr>
          <w:rFonts w:ascii="Tahoma" w:hAnsi="Tahoma" w:cs="Tahoma"/>
          <w:sz w:val="16"/>
          <w:szCs w:val="16"/>
        </w:rPr>
        <w:t>2</w:t>
      </w:r>
      <w:r w:rsidR="00773535">
        <w:rPr>
          <w:rFonts w:ascii="Tahoma" w:hAnsi="Tahoma" w:cs="Tahoma"/>
          <w:sz w:val="16"/>
          <w:szCs w:val="16"/>
        </w:rPr>
        <w:t>5</w:t>
      </w:r>
    </w:p>
    <w:p w14:paraId="7D9A62DA" w14:textId="2C215880" w:rsidR="00DF4DB1" w:rsidRPr="008E2F60" w:rsidRDefault="00DF4DB1">
      <w:pPr>
        <w:jc w:val="both"/>
        <w:rPr>
          <w:rFonts w:ascii="Tahoma" w:hAnsi="Tahoma" w:cs="Tahoma"/>
          <w:sz w:val="16"/>
          <w:szCs w:val="16"/>
        </w:rPr>
      </w:pPr>
      <w:r w:rsidRPr="00494D57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81870B1" wp14:editId="7C7B7FE3">
                <wp:simplePos x="0" y="0"/>
                <wp:positionH relativeFrom="margin">
                  <wp:posOffset>-71755</wp:posOffset>
                </wp:positionH>
                <wp:positionV relativeFrom="paragraph">
                  <wp:posOffset>83185</wp:posOffset>
                </wp:positionV>
                <wp:extent cx="2762250" cy="49530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356B9" w14:textId="376627EC" w:rsidR="00494D57" w:rsidRDefault="00494D5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870B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5.65pt;margin-top:6.55pt;width:217.5pt;height:39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" stroked="f">
                <v:textbox>
                  <w:txbxContent>
                    <w:p w14:paraId="044356B9" w14:textId="376627EC" w:rsidR="00494D57" w:rsidRDefault="00494D57"/>
                  </w:txbxContent>
                </v:textbox>
                <w10:wrap anchorx="margin"/>
              </v:shape>
            </w:pict>
          </mc:Fallback>
        </mc:AlternateContent>
      </w:r>
    </w:p>
    <w:p w14:paraId="203FBD3E" w14:textId="6B4C7867" w:rsidR="00187CFE" w:rsidRDefault="00187CFE">
      <w:pPr>
        <w:jc w:val="both"/>
        <w:rPr>
          <w:rFonts w:ascii="Tahoma" w:hAnsi="Tahoma" w:cs="Tahoma"/>
          <w:sz w:val="16"/>
          <w:szCs w:val="16"/>
        </w:rPr>
      </w:pPr>
    </w:p>
    <w:p w14:paraId="193E5D94" w14:textId="78D7513A" w:rsidR="00187CFE" w:rsidRDefault="00187CFE">
      <w:pPr>
        <w:jc w:val="both"/>
        <w:rPr>
          <w:rFonts w:ascii="Tahoma" w:hAnsi="Tahoma" w:cs="Tahoma"/>
          <w:sz w:val="16"/>
          <w:szCs w:val="16"/>
        </w:rPr>
      </w:pPr>
    </w:p>
    <w:p w14:paraId="0898C6A5" w14:textId="77777777" w:rsidR="009247D4" w:rsidRPr="008E2F60" w:rsidRDefault="009247D4">
      <w:pPr>
        <w:jc w:val="both"/>
        <w:rPr>
          <w:rFonts w:ascii="Tahoma" w:hAnsi="Tahoma" w:cs="Tahoma"/>
          <w:sz w:val="16"/>
          <w:szCs w:val="16"/>
        </w:rPr>
      </w:pPr>
      <w:r w:rsidRPr="008E2F60">
        <w:rPr>
          <w:rFonts w:ascii="Tahoma" w:hAnsi="Tahoma" w:cs="Tahoma"/>
          <w:sz w:val="16"/>
          <w:szCs w:val="16"/>
        </w:rPr>
        <w:t>__________________________________________</w:t>
      </w:r>
      <w:r w:rsidRPr="008E2F60">
        <w:rPr>
          <w:rFonts w:ascii="Tahoma" w:hAnsi="Tahoma" w:cs="Tahoma"/>
          <w:sz w:val="16"/>
          <w:szCs w:val="16"/>
        </w:rPr>
        <w:tab/>
      </w:r>
      <w:r w:rsidRPr="008E2F60">
        <w:rPr>
          <w:rFonts w:ascii="Tahoma" w:hAnsi="Tahoma" w:cs="Tahoma"/>
          <w:sz w:val="16"/>
          <w:szCs w:val="16"/>
        </w:rPr>
        <w:tab/>
        <w:t xml:space="preserve">         </w:t>
      </w:r>
      <w:r w:rsidR="00B16847">
        <w:rPr>
          <w:rFonts w:ascii="Tahoma" w:hAnsi="Tahoma" w:cs="Tahoma"/>
          <w:sz w:val="16"/>
          <w:szCs w:val="16"/>
        </w:rPr>
        <w:t xml:space="preserve"> ____</w:t>
      </w:r>
      <w:r w:rsidRPr="008E2F60">
        <w:rPr>
          <w:rFonts w:ascii="Tahoma" w:hAnsi="Tahoma" w:cs="Tahoma"/>
          <w:sz w:val="16"/>
          <w:szCs w:val="16"/>
        </w:rPr>
        <w:t>___________________________________________</w:t>
      </w:r>
      <w:r w:rsidRPr="008E2F60">
        <w:rPr>
          <w:rFonts w:ascii="Tahoma" w:hAnsi="Tahoma" w:cs="Tahoma"/>
          <w:sz w:val="16"/>
          <w:szCs w:val="16"/>
        </w:rPr>
        <w:tab/>
      </w:r>
    </w:p>
    <w:p w14:paraId="76C99F3B" w14:textId="68C12165" w:rsidR="00BE5987" w:rsidRDefault="005E32EE" w:rsidP="00BE5987">
      <w:pPr>
        <w:jc w:val="both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ascii="Arial" w:hAnsi="Arial" w:cs="Arial"/>
          <w:b/>
          <w:bCs/>
          <w:color w:val="000000"/>
          <w:sz w:val="16"/>
          <w:szCs w:val="16"/>
        </w:rPr>
        <w:t xml:space="preserve">BARBOSA E ALMEIDA TECNOLOGIA LTDA </w:t>
      </w:r>
      <w:r w:rsidR="0081252D">
        <w:rPr>
          <w:rFonts w:ascii="Arial" w:hAnsi="Arial" w:cs="Arial"/>
          <w:b/>
          <w:bCs/>
          <w:color w:val="000000"/>
          <w:sz w:val="16"/>
          <w:szCs w:val="16"/>
        </w:rPr>
        <w:t>–</w:t>
      </w:r>
      <w:r>
        <w:rPr>
          <w:rFonts w:ascii="Arial" w:hAnsi="Arial" w:cs="Arial"/>
          <w:b/>
          <w:bCs/>
          <w:color w:val="000000"/>
          <w:sz w:val="16"/>
          <w:szCs w:val="16"/>
        </w:rPr>
        <w:t xml:space="preserve"> EPP</w:t>
      </w:r>
      <w:r w:rsidR="0081252D">
        <w:rPr>
          <w:rFonts w:ascii="Tahoma" w:hAnsi="Tahoma" w:cs="Tahoma"/>
          <w:sz w:val="16"/>
          <w:szCs w:val="16"/>
        </w:rPr>
        <w:t xml:space="preserve">      </w:t>
      </w:r>
      <w:r w:rsidR="0031780D">
        <w:rPr>
          <w:rFonts w:ascii="Tahoma" w:hAnsi="Tahoma" w:cs="Tahoma"/>
          <w:sz w:val="16"/>
          <w:szCs w:val="16"/>
        </w:rPr>
        <w:t xml:space="preserve"> </w:t>
      </w:r>
      <w:r w:rsidR="00C317AF">
        <w:rPr>
          <w:rFonts w:ascii="Tahoma" w:hAnsi="Tahoma" w:cs="Tahoma"/>
          <w:sz w:val="16"/>
          <w:szCs w:val="16"/>
        </w:rPr>
        <w:t xml:space="preserve">            </w:t>
      </w:r>
      <w:r w:rsidR="00357B2C">
        <w:rPr>
          <w:rFonts w:ascii="Tahoma" w:hAnsi="Tahoma" w:cs="Tahoma"/>
          <w:sz w:val="16"/>
          <w:szCs w:val="16"/>
        </w:rPr>
        <w:tab/>
        <w:t xml:space="preserve">       </w:t>
      </w:r>
      <w:r w:rsidR="005D254F">
        <w:rPr>
          <w:rFonts w:ascii="Tahoma" w:hAnsi="Tahoma" w:cs="Tahoma"/>
          <w:sz w:val="16"/>
          <w:szCs w:val="16"/>
        </w:rPr>
        <w:tab/>
      </w:r>
      <w:r w:rsidR="005C1A3A">
        <w:rPr>
          <w:rFonts w:ascii="Tahoma" w:hAnsi="Tahoma" w:cs="Tahoma"/>
          <w:sz w:val="16"/>
          <w:szCs w:val="16"/>
        </w:rPr>
        <w:t xml:space="preserve"> </w:t>
      </w:r>
      <w:r w:rsidR="00773535" w:rsidRPr="00AE3646">
        <w:rPr>
          <w:rFonts w:ascii="Arial" w:hAnsi="Arial" w:cs="Arial"/>
          <w:b/>
          <w:bCs/>
          <w:color w:val="333333"/>
          <w:sz w:val="16"/>
          <w:szCs w:val="16"/>
          <w:shd w:val="clear" w:color="auto" w:fill="FFFFFF"/>
        </w:rPr>
        <w:t>MATIAS COMERCIO E REPRESENTACOES LTDA</w:t>
      </w:r>
    </w:p>
    <w:p w14:paraId="47E2C21D" w14:textId="77777777" w:rsidR="002B1A22" w:rsidRDefault="002B1A22" w:rsidP="002B1A22">
      <w:pPr>
        <w:jc w:val="both"/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613DBBA8" w14:textId="77777777" w:rsidR="009247D4" w:rsidRPr="008E2F60" w:rsidRDefault="009247D4">
      <w:pPr>
        <w:jc w:val="both"/>
        <w:rPr>
          <w:rFonts w:ascii="Tahoma" w:hAnsi="Tahoma" w:cs="Tahoma"/>
          <w:sz w:val="18"/>
          <w:szCs w:val="18"/>
        </w:rPr>
      </w:pPr>
    </w:p>
    <w:p w14:paraId="1855162B" w14:textId="77777777" w:rsidR="009247D4" w:rsidRPr="008E2F60" w:rsidRDefault="009247D4">
      <w:pPr>
        <w:jc w:val="both"/>
        <w:rPr>
          <w:rFonts w:ascii="Tahoma" w:hAnsi="Tahoma" w:cs="Tahoma"/>
          <w:sz w:val="18"/>
          <w:szCs w:val="18"/>
        </w:rPr>
      </w:pPr>
      <w:r w:rsidRPr="008E2F60">
        <w:rPr>
          <w:rFonts w:ascii="Tahoma" w:hAnsi="Tahoma" w:cs="Tahoma"/>
          <w:sz w:val="18"/>
          <w:szCs w:val="18"/>
        </w:rPr>
        <w:t>Testemunhas:</w:t>
      </w:r>
    </w:p>
    <w:p w14:paraId="134025F2" w14:textId="77777777" w:rsidR="009247D4" w:rsidRPr="008E2F60" w:rsidRDefault="009247D4" w:rsidP="008879C3">
      <w:pPr>
        <w:jc w:val="both"/>
        <w:rPr>
          <w:rFonts w:ascii="Tahoma" w:hAnsi="Tahoma" w:cs="Tahoma"/>
          <w:sz w:val="18"/>
          <w:szCs w:val="18"/>
        </w:rPr>
      </w:pPr>
    </w:p>
    <w:p w14:paraId="1EFC82D8" w14:textId="77777777" w:rsidR="008879C3" w:rsidRPr="008E2F60" w:rsidRDefault="008879C3" w:rsidP="008879C3">
      <w:pPr>
        <w:jc w:val="both"/>
        <w:rPr>
          <w:rFonts w:ascii="Tahoma" w:hAnsi="Tahoma" w:cs="Tahoma"/>
          <w:sz w:val="16"/>
        </w:rPr>
      </w:pPr>
      <w:r w:rsidRPr="008E2F60">
        <w:rPr>
          <w:rFonts w:ascii="Tahoma" w:hAnsi="Tahoma" w:cs="Tahoma"/>
          <w:sz w:val="16"/>
        </w:rPr>
        <w:t>___________________________</w:t>
      </w:r>
      <w:r w:rsidR="00B16847">
        <w:rPr>
          <w:rFonts w:ascii="Tahoma" w:hAnsi="Tahoma" w:cs="Tahoma"/>
          <w:sz w:val="16"/>
        </w:rPr>
        <w:t>_______________</w:t>
      </w:r>
      <w:r w:rsidR="00B16847">
        <w:rPr>
          <w:rFonts w:ascii="Tahoma" w:hAnsi="Tahoma" w:cs="Tahoma"/>
          <w:sz w:val="16"/>
        </w:rPr>
        <w:tab/>
      </w:r>
      <w:r w:rsidR="00B16847">
        <w:rPr>
          <w:rFonts w:ascii="Tahoma" w:hAnsi="Tahoma" w:cs="Tahoma"/>
          <w:sz w:val="16"/>
        </w:rPr>
        <w:tab/>
        <w:t xml:space="preserve">          ___</w:t>
      </w:r>
      <w:r w:rsidR="009D583D">
        <w:rPr>
          <w:rFonts w:ascii="Tahoma" w:hAnsi="Tahoma" w:cs="Tahoma"/>
          <w:sz w:val="16"/>
        </w:rPr>
        <w:t>_</w:t>
      </w:r>
      <w:r w:rsidRPr="008E2F60">
        <w:rPr>
          <w:rFonts w:ascii="Tahoma" w:hAnsi="Tahoma" w:cs="Tahoma"/>
          <w:sz w:val="16"/>
        </w:rPr>
        <w:t>___________________________________________</w:t>
      </w:r>
      <w:r w:rsidRPr="008E2F60">
        <w:rPr>
          <w:rFonts w:ascii="Tahoma" w:hAnsi="Tahoma" w:cs="Tahoma"/>
          <w:sz w:val="16"/>
        </w:rPr>
        <w:tab/>
      </w:r>
    </w:p>
    <w:p w14:paraId="58344859" w14:textId="77777777" w:rsidR="009247D4" w:rsidRPr="008E2F60" w:rsidRDefault="009247D4" w:rsidP="008879C3">
      <w:pPr>
        <w:jc w:val="both"/>
        <w:rPr>
          <w:rFonts w:ascii="Tahoma" w:hAnsi="Tahoma" w:cs="Tahoma"/>
          <w:sz w:val="18"/>
          <w:szCs w:val="18"/>
        </w:rPr>
      </w:pPr>
      <w:r w:rsidRPr="008E2F60">
        <w:rPr>
          <w:rFonts w:ascii="Tahoma" w:hAnsi="Tahoma" w:cs="Tahoma"/>
          <w:sz w:val="18"/>
          <w:szCs w:val="18"/>
        </w:rPr>
        <w:t>Nome</w:t>
      </w:r>
      <w:r w:rsidRPr="008E2F60">
        <w:rPr>
          <w:rFonts w:ascii="Tahoma" w:hAnsi="Tahoma" w:cs="Tahoma"/>
          <w:sz w:val="18"/>
          <w:szCs w:val="18"/>
        </w:rPr>
        <w:tab/>
      </w:r>
      <w:r w:rsidRPr="008E2F60">
        <w:rPr>
          <w:rFonts w:ascii="Tahoma" w:hAnsi="Tahoma" w:cs="Tahoma"/>
          <w:sz w:val="18"/>
          <w:szCs w:val="18"/>
        </w:rPr>
        <w:tab/>
      </w:r>
      <w:r w:rsidRPr="008E2F60">
        <w:rPr>
          <w:rFonts w:ascii="Tahoma" w:hAnsi="Tahoma" w:cs="Tahoma"/>
          <w:sz w:val="18"/>
          <w:szCs w:val="18"/>
        </w:rPr>
        <w:tab/>
      </w:r>
      <w:r w:rsidRPr="008E2F60">
        <w:rPr>
          <w:rFonts w:ascii="Tahoma" w:hAnsi="Tahoma" w:cs="Tahoma"/>
          <w:sz w:val="18"/>
          <w:szCs w:val="18"/>
        </w:rPr>
        <w:tab/>
      </w:r>
      <w:r w:rsidRPr="008E2F60">
        <w:rPr>
          <w:rFonts w:ascii="Tahoma" w:hAnsi="Tahoma" w:cs="Tahoma"/>
          <w:sz w:val="18"/>
          <w:szCs w:val="18"/>
        </w:rPr>
        <w:tab/>
      </w:r>
      <w:r w:rsidRPr="008E2F60">
        <w:rPr>
          <w:rFonts w:ascii="Tahoma" w:hAnsi="Tahoma" w:cs="Tahoma"/>
          <w:sz w:val="18"/>
          <w:szCs w:val="18"/>
        </w:rPr>
        <w:tab/>
      </w:r>
      <w:r w:rsidR="00B16847">
        <w:rPr>
          <w:rFonts w:ascii="Tahoma" w:hAnsi="Tahoma" w:cs="Tahoma"/>
          <w:sz w:val="18"/>
          <w:szCs w:val="18"/>
        </w:rPr>
        <w:tab/>
        <w:t xml:space="preserve">        </w:t>
      </w:r>
      <w:proofErr w:type="spellStart"/>
      <w:r w:rsidRPr="008E2F60">
        <w:rPr>
          <w:rFonts w:ascii="Tahoma" w:hAnsi="Tahoma" w:cs="Tahoma"/>
          <w:sz w:val="18"/>
          <w:szCs w:val="18"/>
        </w:rPr>
        <w:t>Nome</w:t>
      </w:r>
      <w:proofErr w:type="spellEnd"/>
    </w:p>
    <w:p w14:paraId="68C85ACB" w14:textId="77777777" w:rsidR="009247D4" w:rsidRDefault="009247D4">
      <w:pPr>
        <w:jc w:val="both"/>
      </w:pPr>
      <w:r w:rsidRPr="008E2F60">
        <w:rPr>
          <w:rFonts w:ascii="Tahoma" w:hAnsi="Tahoma" w:cs="Tahoma"/>
          <w:sz w:val="18"/>
          <w:szCs w:val="18"/>
        </w:rPr>
        <w:t>CPF</w:t>
      </w:r>
      <w:r w:rsidRPr="008E2F60">
        <w:rPr>
          <w:rFonts w:ascii="Tahoma" w:hAnsi="Tahoma" w:cs="Tahoma"/>
          <w:sz w:val="18"/>
          <w:szCs w:val="18"/>
        </w:rPr>
        <w:tab/>
      </w:r>
      <w:r w:rsidRPr="008E2F60">
        <w:rPr>
          <w:rFonts w:ascii="Tahoma" w:hAnsi="Tahoma" w:cs="Tahoma"/>
          <w:sz w:val="18"/>
          <w:szCs w:val="18"/>
        </w:rPr>
        <w:tab/>
      </w:r>
      <w:r w:rsidRPr="008E2F60">
        <w:rPr>
          <w:rFonts w:ascii="Tahoma" w:hAnsi="Tahoma" w:cs="Tahoma"/>
          <w:sz w:val="18"/>
          <w:szCs w:val="18"/>
        </w:rPr>
        <w:tab/>
      </w:r>
      <w:r w:rsidRPr="008E2F60">
        <w:rPr>
          <w:rFonts w:ascii="Tahoma" w:hAnsi="Tahoma" w:cs="Tahoma"/>
          <w:sz w:val="18"/>
          <w:szCs w:val="18"/>
        </w:rPr>
        <w:tab/>
      </w:r>
      <w:r w:rsidRPr="008E2F60">
        <w:rPr>
          <w:rFonts w:ascii="Tahoma" w:hAnsi="Tahoma" w:cs="Tahoma"/>
          <w:sz w:val="18"/>
          <w:szCs w:val="18"/>
        </w:rPr>
        <w:tab/>
      </w:r>
      <w:r w:rsidRPr="008E2F60">
        <w:rPr>
          <w:rFonts w:ascii="Tahoma" w:hAnsi="Tahoma" w:cs="Tahoma"/>
          <w:sz w:val="18"/>
          <w:szCs w:val="18"/>
        </w:rPr>
        <w:tab/>
      </w:r>
      <w:r w:rsidRPr="008E2F60">
        <w:rPr>
          <w:rFonts w:ascii="Tahoma" w:hAnsi="Tahoma" w:cs="Tahoma"/>
          <w:sz w:val="18"/>
          <w:szCs w:val="18"/>
        </w:rPr>
        <w:tab/>
      </w:r>
      <w:r w:rsidR="00B16847">
        <w:rPr>
          <w:rFonts w:ascii="Tahoma" w:hAnsi="Tahoma" w:cs="Tahoma"/>
          <w:sz w:val="18"/>
          <w:szCs w:val="18"/>
        </w:rPr>
        <w:t xml:space="preserve">        </w:t>
      </w:r>
      <w:proofErr w:type="spellStart"/>
      <w:r w:rsidRPr="008E2F60">
        <w:rPr>
          <w:rFonts w:ascii="Tahoma" w:hAnsi="Tahoma" w:cs="Tahoma"/>
          <w:sz w:val="18"/>
          <w:szCs w:val="18"/>
        </w:rPr>
        <w:t>CPF</w:t>
      </w:r>
      <w:proofErr w:type="spellEnd"/>
      <w:r w:rsidRPr="008E2F60">
        <w:rPr>
          <w:rFonts w:ascii="Tahoma" w:hAnsi="Tahoma" w:cs="Tahoma"/>
          <w:sz w:val="16"/>
        </w:rPr>
        <w:br/>
      </w:r>
    </w:p>
    <w:sectPr w:rsidR="009247D4" w:rsidSect="001331EF">
      <w:pgSz w:w="11907" w:h="16840" w:code="9"/>
      <w:pgMar w:top="709" w:right="567" w:bottom="567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567297"/>
    <w:multiLevelType w:val="hybridMultilevel"/>
    <w:tmpl w:val="C6C87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2268"/>
    <w:multiLevelType w:val="hybridMultilevel"/>
    <w:tmpl w:val="C930B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468F1"/>
    <w:multiLevelType w:val="hybridMultilevel"/>
    <w:tmpl w:val="48C652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D75209"/>
    <w:multiLevelType w:val="hybridMultilevel"/>
    <w:tmpl w:val="CF28E6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8C68A6"/>
    <w:multiLevelType w:val="hybridMultilevel"/>
    <w:tmpl w:val="A0F0B74C"/>
    <w:lvl w:ilvl="0" w:tplc="72A82D6A">
      <w:start w:val="1"/>
      <w:numFmt w:val="lowerLetter"/>
      <w:lvlText w:val="%1)"/>
      <w:lvlJc w:val="left"/>
      <w:pPr>
        <w:ind w:left="4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0" w:hanging="360"/>
      </w:pPr>
    </w:lvl>
    <w:lvl w:ilvl="2" w:tplc="0416001B" w:tentative="1">
      <w:start w:val="1"/>
      <w:numFmt w:val="lowerRoman"/>
      <w:lvlText w:val="%3."/>
      <w:lvlJc w:val="right"/>
      <w:pPr>
        <w:ind w:left="1910" w:hanging="180"/>
      </w:pPr>
    </w:lvl>
    <w:lvl w:ilvl="3" w:tplc="0416000F" w:tentative="1">
      <w:start w:val="1"/>
      <w:numFmt w:val="decimal"/>
      <w:lvlText w:val="%4."/>
      <w:lvlJc w:val="left"/>
      <w:pPr>
        <w:ind w:left="2630" w:hanging="360"/>
      </w:pPr>
    </w:lvl>
    <w:lvl w:ilvl="4" w:tplc="04160019" w:tentative="1">
      <w:start w:val="1"/>
      <w:numFmt w:val="lowerLetter"/>
      <w:lvlText w:val="%5."/>
      <w:lvlJc w:val="left"/>
      <w:pPr>
        <w:ind w:left="3350" w:hanging="360"/>
      </w:pPr>
    </w:lvl>
    <w:lvl w:ilvl="5" w:tplc="0416001B" w:tentative="1">
      <w:start w:val="1"/>
      <w:numFmt w:val="lowerRoman"/>
      <w:lvlText w:val="%6."/>
      <w:lvlJc w:val="right"/>
      <w:pPr>
        <w:ind w:left="4070" w:hanging="180"/>
      </w:pPr>
    </w:lvl>
    <w:lvl w:ilvl="6" w:tplc="0416000F" w:tentative="1">
      <w:start w:val="1"/>
      <w:numFmt w:val="decimal"/>
      <w:lvlText w:val="%7."/>
      <w:lvlJc w:val="left"/>
      <w:pPr>
        <w:ind w:left="4790" w:hanging="360"/>
      </w:pPr>
    </w:lvl>
    <w:lvl w:ilvl="7" w:tplc="04160019" w:tentative="1">
      <w:start w:val="1"/>
      <w:numFmt w:val="lowerLetter"/>
      <w:lvlText w:val="%8."/>
      <w:lvlJc w:val="left"/>
      <w:pPr>
        <w:ind w:left="5510" w:hanging="360"/>
      </w:pPr>
    </w:lvl>
    <w:lvl w:ilvl="8" w:tplc="0416001B" w:tentative="1">
      <w:start w:val="1"/>
      <w:numFmt w:val="lowerRoman"/>
      <w:lvlText w:val="%9."/>
      <w:lvlJc w:val="right"/>
      <w:pPr>
        <w:ind w:left="623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hideSpellingErrors/>
  <w:hideGrammaticalErrors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7B8"/>
    <w:rsid w:val="00001B22"/>
    <w:rsid w:val="00003457"/>
    <w:rsid w:val="000055DA"/>
    <w:rsid w:val="00010CB7"/>
    <w:rsid w:val="00011C60"/>
    <w:rsid w:val="00015089"/>
    <w:rsid w:val="00015358"/>
    <w:rsid w:val="00022A32"/>
    <w:rsid w:val="000237CD"/>
    <w:rsid w:val="0003034A"/>
    <w:rsid w:val="00040486"/>
    <w:rsid w:val="0004660F"/>
    <w:rsid w:val="00052C53"/>
    <w:rsid w:val="00053D90"/>
    <w:rsid w:val="00066BBC"/>
    <w:rsid w:val="00067AD7"/>
    <w:rsid w:val="00067EC1"/>
    <w:rsid w:val="00075310"/>
    <w:rsid w:val="000761E9"/>
    <w:rsid w:val="00080B5E"/>
    <w:rsid w:val="00080D60"/>
    <w:rsid w:val="00086310"/>
    <w:rsid w:val="000871C6"/>
    <w:rsid w:val="00090935"/>
    <w:rsid w:val="00091A1C"/>
    <w:rsid w:val="00093D3B"/>
    <w:rsid w:val="00097F52"/>
    <w:rsid w:val="000A3827"/>
    <w:rsid w:val="000A77AB"/>
    <w:rsid w:val="000B38A2"/>
    <w:rsid w:val="000B38F0"/>
    <w:rsid w:val="000C0B21"/>
    <w:rsid w:val="000C3AF5"/>
    <w:rsid w:val="000C4FFA"/>
    <w:rsid w:val="000C671D"/>
    <w:rsid w:val="000C7993"/>
    <w:rsid w:val="000D2B68"/>
    <w:rsid w:val="000D34F4"/>
    <w:rsid w:val="000D7BB5"/>
    <w:rsid w:val="000E0E1A"/>
    <w:rsid w:val="000E1157"/>
    <w:rsid w:val="000F2CE8"/>
    <w:rsid w:val="000F4AD1"/>
    <w:rsid w:val="000F6C18"/>
    <w:rsid w:val="00100470"/>
    <w:rsid w:val="00110849"/>
    <w:rsid w:val="001108B7"/>
    <w:rsid w:val="00115CCD"/>
    <w:rsid w:val="00116747"/>
    <w:rsid w:val="00120346"/>
    <w:rsid w:val="00127A52"/>
    <w:rsid w:val="00132B71"/>
    <w:rsid w:val="00132BFF"/>
    <w:rsid w:val="001331EF"/>
    <w:rsid w:val="001336A3"/>
    <w:rsid w:val="00137BF8"/>
    <w:rsid w:val="00142064"/>
    <w:rsid w:val="00144102"/>
    <w:rsid w:val="001471D4"/>
    <w:rsid w:val="00150BE5"/>
    <w:rsid w:val="001513F9"/>
    <w:rsid w:val="0015597B"/>
    <w:rsid w:val="00174BC5"/>
    <w:rsid w:val="00175110"/>
    <w:rsid w:val="0017679C"/>
    <w:rsid w:val="00181993"/>
    <w:rsid w:val="00183634"/>
    <w:rsid w:val="00185969"/>
    <w:rsid w:val="00187CFE"/>
    <w:rsid w:val="00194263"/>
    <w:rsid w:val="001961B8"/>
    <w:rsid w:val="001A49F7"/>
    <w:rsid w:val="001B2CE7"/>
    <w:rsid w:val="001B4519"/>
    <w:rsid w:val="001B7A58"/>
    <w:rsid w:val="001B7E32"/>
    <w:rsid w:val="001C1D6B"/>
    <w:rsid w:val="001D361C"/>
    <w:rsid w:val="001D61E1"/>
    <w:rsid w:val="001D7E78"/>
    <w:rsid w:val="001E5789"/>
    <w:rsid w:val="0020400E"/>
    <w:rsid w:val="00211A82"/>
    <w:rsid w:val="002128F5"/>
    <w:rsid w:val="00212B14"/>
    <w:rsid w:val="00213CD5"/>
    <w:rsid w:val="002151C4"/>
    <w:rsid w:val="00225241"/>
    <w:rsid w:val="00226C86"/>
    <w:rsid w:val="00227E67"/>
    <w:rsid w:val="0023582D"/>
    <w:rsid w:val="002370CA"/>
    <w:rsid w:val="002377B8"/>
    <w:rsid w:val="00243229"/>
    <w:rsid w:val="002460B9"/>
    <w:rsid w:val="0025123E"/>
    <w:rsid w:val="00261181"/>
    <w:rsid w:val="00264D56"/>
    <w:rsid w:val="0026744B"/>
    <w:rsid w:val="00267BA5"/>
    <w:rsid w:val="00271A73"/>
    <w:rsid w:val="00273338"/>
    <w:rsid w:val="0027771C"/>
    <w:rsid w:val="00281D52"/>
    <w:rsid w:val="002824F0"/>
    <w:rsid w:val="00285589"/>
    <w:rsid w:val="002858E1"/>
    <w:rsid w:val="0029043C"/>
    <w:rsid w:val="00290AE8"/>
    <w:rsid w:val="00290DB1"/>
    <w:rsid w:val="00291F3E"/>
    <w:rsid w:val="002945DA"/>
    <w:rsid w:val="00294B4B"/>
    <w:rsid w:val="002A7E8F"/>
    <w:rsid w:val="002B1A22"/>
    <w:rsid w:val="002C0EDD"/>
    <w:rsid w:val="002C703F"/>
    <w:rsid w:val="002D011E"/>
    <w:rsid w:val="002D09F8"/>
    <w:rsid w:val="002D2A92"/>
    <w:rsid w:val="002D6886"/>
    <w:rsid w:val="002D71EB"/>
    <w:rsid w:val="002E4AB8"/>
    <w:rsid w:val="002F14D5"/>
    <w:rsid w:val="002F23C0"/>
    <w:rsid w:val="002F7CBD"/>
    <w:rsid w:val="003028AF"/>
    <w:rsid w:val="00302FA3"/>
    <w:rsid w:val="003128F7"/>
    <w:rsid w:val="00314D01"/>
    <w:rsid w:val="0031571F"/>
    <w:rsid w:val="0031780D"/>
    <w:rsid w:val="00317F2D"/>
    <w:rsid w:val="00325D5B"/>
    <w:rsid w:val="00326DD5"/>
    <w:rsid w:val="00331094"/>
    <w:rsid w:val="00332015"/>
    <w:rsid w:val="00333E03"/>
    <w:rsid w:val="00340C23"/>
    <w:rsid w:val="00340C56"/>
    <w:rsid w:val="00342E23"/>
    <w:rsid w:val="003502CF"/>
    <w:rsid w:val="00350D98"/>
    <w:rsid w:val="00350DFC"/>
    <w:rsid w:val="003561B7"/>
    <w:rsid w:val="00357B2C"/>
    <w:rsid w:val="003617D2"/>
    <w:rsid w:val="003632F9"/>
    <w:rsid w:val="0037255D"/>
    <w:rsid w:val="00375B9A"/>
    <w:rsid w:val="003777E8"/>
    <w:rsid w:val="00386888"/>
    <w:rsid w:val="00393574"/>
    <w:rsid w:val="00394365"/>
    <w:rsid w:val="00394B38"/>
    <w:rsid w:val="00396BDB"/>
    <w:rsid w:val="00396E39"/>
    <w:rsid w:val="003A2B84"/>
    <w:rsid w:val="003A33E1"/>
    <w:rsid w:val="003A3742"/>
    <w:rsid w:val="003A37F9"/>
    <w:rsid w:val="003B1BA7"/>
    <w:rsid w:val="003B54B3"/>
    <w:rsid w:val="003C08C9"/>
    <w:rsid w:val="003C1784"/>
    <w:rsid w:val="003C2DC7"/>
    <w:rsid w:val="003C6E00"/>
    <w:rsid w:val="003D06FB"/>
    <w:rsid w:val="003E0D9D"/>
    <w:rsid w:val="003E3C9A"/>
    <w:rsid w:val="003E62EF"/>
    <w:rsid w:val="003F2B9A"/>
    <w:rsid w:val="003F4971"/>
    <w:rsid w:val="003F5CCE"/>
    <w:rsid w:val="00403155"/>
    <w:rsid w:val="00407282"/>
    <w:rsid w:val="004133C7"/>
    <w:rsid w:val="00413B8F"/>
    <w:rsid w:val="00415624"/>
    <w:rsid w:val="00423FBD"/>
    <w:rsid w:val="00426845"/>
    <w:rsid w:val="0042700A"/>
    <w:rsid w:val="00432D8F"/>
    <w:rsid w:val="004453FB"/>
    <w:rsid w:val="004458D1"/>
    <w:rsid w:val="00447117"/>
    <w:rsid w:val="00452C00"/>
    <w:rsid w:val="00452CFF"/>
    <w:rsid w:val="00456213"/>
    <w:rsid w:val="00467304"/>
    <w:rsid w:val="0046742B"/>
    <w:rsid w:val="00470CA2"/>
    <w:rsid w:val="00472083"/>
    <w:rsid w:val="00473D02"/>
    <w:rsid w:val="0047569D"/>
    <w:rsid w:val="00476D98"/>
    <w:rsid w:val="00491EC4"/>
    <w:rsid w:val="00494D57"/>
    <w:rsid w:val="004A17B2"/>
    <w:rsid w:val="004A2F4B"/>
    <w:rsid w:val="004A4306"/>
    <w:rsid w:val="004B220C"/>
    <w:rsid w:val="004C3746"/>
    <w:rsid w:val="004D33E7"/>
    <w:rsid w:val="004D3FB4"/>
    <w:rsid w:val="00505F74"/>
    <w:rsid w:val="0051471C"/>
    <w:rsid w:val="005158D3"/>
    <w:rsid w:val="0052223F"/>
    <w:rsid w:val="00522979"/>
    <w:rsid w:val="00525B5D"/>
    <w:rsid w:val="00526E6C"/>
    <w:rsid w:val="00530567"/>
    <w:rsid w:val="0053142D"/>
    <w:rsid w:val="00531559"/>
    <w:rsid w:val="00533EBE"/>
    <w:rsid w:val="005341CB"/>
    <w:rsid w:val="00536221"/>
    <w:rsid w:val="0054490F"/>
    <w:rsid w:val="00545E5A"/>
    <w:rsid w:val="00550059"/>
    <w:rsid w:val="0055253F"/>
    <w:rsid w:val="00552837"/>
    <w:rsid w:val="005612B8"/>
    <w:rsid w:val="0057526D"/>
    <w:rsid w:val="005757B8"/>
    <w:rsid w:val="0057606F"/>
    <w:rsid w:val="00577685"/>
    <w:rsid w:val="00592CDA"/>
    <w:rsid w:val="005A23DA"/>
    <w:rsid w:val="005A3677"/>
    <w:rsid w:val="005C1A3A"/>
    <w:rsid w:val="005C66AB"/>
    <w:rsid w:val="005D254F"/>
    <w:rsid w:val="005E080B"/>
    <w:rsid w:val="005E32EE"/>
    <w:rsid w:val="005E52C3"/>
    <w:rsid w:val="005E62CF"/>
    <w:rsid w:val="005E71DF"/>
    <w:rsid w:val="005F746E"/>
    <w:rsid w:val="0060463A"/>
    <w:rsid w:val="00606440"/>
    <w:rsid w:val="0061611C"/>
    <w:rsid w:val="0061697A"/>
    <w:rsid w:val="00623156"/>
    <w:rsid w:val="00625DDC"/>
    <w:rsid w:val="006272E6"/>
    <w:rsid w:val="0064254C"/>
    <w:rsid w:val="00645357"/>
    <w:rsid w:val="0065001F"/>
    <w:rsid w:val="00656BCD"/>
    <w:rsid w:val="00656E70"/>
    <w:rsid w:val="00661C3F"/>
    <w:rsid w:val="0066265B"/>
    <w:rsid w:val="00665043"/>
    <w:rsid w:val="0067012C"/>
    <w:rsid w:val="00671572"/>
    <w:rsid w:val="00672DFC"/>
    <w:rsid w:val="00674122"/>
    <w:rsid w:val="00674366"/>
    <w:rsid w:val="006748DA"/>
    <w:rsid w:val="00675B24"/>
    <w:rsid w:val="0069124B"/>
    <w:rsid w:val="00692A11"/>
    <w:rsid w:val="00696258"/>
    <w:rsid w:val="006A2C72"/>
    <w:rsid w:val="006A2DA8"/>
    <w:rsid w:val="006A74FF"/>
    <w:rsid w:val="006B0FAA"/>
    <w:rsid w:val="006B1F61"/>
    <w:rsid w:val="006B2E9A"/>
    <w:rsid w:val="006B3A70"/>
    <w:rsid w:val="006B7748"/>
    <w:rsid w:val="006C1A93"/>
    <w:rsid w:val="006D0934"/>
    <w:rsid w:val="006D166F"/>
    <w:rsid w:val="006D2AD6"/>
    <w:rsid w:val="006D49F3"/>
    <w:rsid w:val="006E1DAC"/>
    <w:rsid w:val="006E4AD3"/>
    <w:rsid w:val="006E5B90"/>
    <w:rsid w:val="006F05B5"/>
    <w:rsid w:val="006F47F6"/>
    <w:rsid w:val="006F78C4"/>
    <w:rsid w:val="006F7F9A"/>
    <w:rsid w:val="0070365B"/>
    <w:rsid w:val="0070790E"/>
    <w:rsid w:val="00714CC9"/>
    <w:rsid w:val="00715D70"/>
    <w:rsid w:val="00715EDA"/>
    <w:rsid w:val="00722A8E"/>
    <w:rsid w:val="00727C19"/>
    <w:rsid w:val="007376BA"/>
    <w:rsid w:val="00745A1D"/>
    <w:rsid w:val="0074690C"/>
    <w:rsid w:val="00753C7D"/>
    <w:rsid w:val="007553F0"/>
    <w:rsid w:val="00763029"/>
    <w:rsid w:val="007633E1"/>
    <w:rsid w:val="007644ED"/>
    <w:rsid w:val="00766AEF"/>
    <w:rsid w:val="007717EB"/>
    <w:rsid w:val="00772F4C"/>
    <w:rsid w:val="00773535"/>
    <w:rsid w:val="00774D17"/>
    <w:rsid w:val="00775960"/>
    <w:rsid w:val="007776A0"/>
    <w:rsid w:val="00780E9A"/>
    <w:rsid w:val="007820FC"/>
    <w:rsid w:val="00783F39"/>
    <w:rsid w:val="00785543"/>
    <w:rsid w:val="00792C52"/>
    <w:rsid w:val="00794317"/>
    <w:rsid w:val="0079715A"/>
    <w:rsid w:val="007A2301"/>
    <w:rsid w:val="007A2F3C"/>
    <w:rsid w:val="007A3D50"/>
    <w:rsid w:val="007A56C7"/>
    <w:rsid w:val="007A585B"/>
    <w:rsid w:val="007A610A"/>
    <w:rsid w:val="007C12F5"/>
    <w:rsid w:val="007C6595"/>
    <w:rsid w:val="007D254F"/>
    <w:rsid w:val="00800237"/>
    <w:rsid w:val="008005B7"/>
    <w:rsid w:val="00801071"/>
    <w:rsid w:val="00803000"/>
    <w:rsid w:val="0080533B"/>
    <w:rsid w:val="00806749"/>
    <w:rsid w:val="00807A42"/>
    <w:rsid w:val="00810238"/>
    <w:rsid w:val="008103B5"/>
    <w:rsid w:val="00810454"/>
    <w:rsid w:val="0081202F"/>
    <w:rsid w:val="0081252D"/>
    <w:rsid w:val="008160AD"/>
    <w:rsid w:val="0082487A"/>
    <w:rsid w:val="00826000"/>
    <w:rsid w:val="008308D0"/>
    <w:rsid w:val="008321C4"/>
    <w:rsid w:val="00834DBC"/>
    <w:rsid w:val="0084233E"/>
    <w:rsid w:val="00842B4E"/>
    <w:rsid w:val="00842CED"/>
    <w:rsid w:val="00843319"/>
    <w:rsid w:val="00846250"/>
    <w:rsid w:val="00847289"/>
    <w:rsid w:val="00855A75"/>
    <w:rsid w:val="00857913"/>
    <w:rsid w:val="00860ABB"/>
    <w:rsid w:val="00866C80"/>
    <w:rsid w:val="00873B56"/>
    <w:rsid w:val="00876B20"/>
    <w:rsid w:val="008816B9"/>
    <w:rsid w:val="008839D7"/>
    <w:rsid w:val="008879C3"/>
    <w:rsid w:val="008910B9"/>
    <w:rsid w:val="00894B7E"/>
    <w:rsid w:val="00895AF5"/>
    <w:rsid w:val="008A19DF"/>
    <w:rsid w:val="008A1FF0"/>
    <w:rsid w:val="008A3FD5"/>
    <w:rsid w:val="008B0764"/>
    <w:rsid w:val="008C4616"/>
    <w:rsid w:val="008C54FA"/>
    <w:rsid w:val="008D3DE6"/>
    <w:rsid w:val="008E2794"/>
    <w:rsid w:val="008E2F60"/>
    <w:rsid w:val="008F4828"/>
    <w:rsid w:val="00900733"/>
    <w:rsid w:val="00904C26"/>
    <w:rsid w:val="00911223"/>
    <w:rsid w:val="00915893"/>
    <w:rsid w:val="00917432"/>
    <w:rsid w:val="009247D4"/>
    <w:rsid w:val="00927B32"/>
    <w:rsid w:val="00927E5B"/>
    <w:rsid w:val="009355DC"/>
    <w:rsid w:val="00936CD7"/>
    <w:rsid w:val="00941977"/>
    <w:rsid w:val="009434EB"/>
    <w:rsid w:val="009444EA"/>
    <w:rsid w:val="00944748"/>
    <w:rsid w:val="00954193"/>
    <w:rsid w:val="00955D96"/>
    <w:rsid w:val="00956DB7"/>
    <w:rsid w:val="009631DC"/>
    <w:rsid w:val="009645EC"/>
    <w:rsid w:val="00964E15"/>
    <w:rsid w:val="009705B7"/>
    <w:rsid w:val="009779BF"/>
    <w:rsid w:val="00981B4C"/>
    <w:rsid w:val="00987E88"/>
    <w:rsid w:val="0099070B"/>
    <w:rsid w:val="00991F5C"/>
    <w:rsid w:val="00994E6D"/>
    <w:rsid w:val="00996BBD"/>
    <w:rsid w:val="00997F73"/>
    <w:rsid w:val="009A3068"/>
    <w:rsid w:val="009B7C61"/>
    <w:rsid w:val="009B7F48"/>
    <w:rsid w:val="009C201A"/>
    <w:rsid w:val="009C2C91"/>
    <w:rsid w:val="009C64AC"/>
    <w:rsid w:val="009D2A2A"/>
    <w:rsid w:val="009D583D"/>
    <w:rsid w:val="009D6ABD"/>
    <w:rsid w:val="009D726B"/>
    <w:rsid w:val="009D7749"/>
    <w:rsid w:val="009E24D8"/>
    <w:rsid w:val="009E3139"/>
    <w:rsid w:val="009E37C3"/>
    <w:rsid w:val="009F0E73"/>
    <w:rsid w:val="009F1713"/>
    <w:rsid w:val="009F63F7"/>
    <w:rsid w:val="009F76F9"/>
    <w:rsid w:val="00A03F1F"/>
    <w:rsid w:val="00A075AE"/>
    <w:rsid w:val="00A14B80"/>
    <w:rsid w:val="00A15D80"/>
    <w:rsid w:val="00A16893"/>
    <w:rsid w:val="00A23060"/>
    <w:rsid w:val="00A265D5"/>
    <w:rsid w:val="00A34F7C"/>
    <w:rsid w:val="00A400A1"/>
    <w:rsid w:val="00A42DF2"/>
    <w:rsid w:val="00A45AEE"/>
    <w:rsid w:val="00A52A28"/>
    <w:rsid w:val="00A53C5B"/>
    <w:rsid w:val="00A6068E"/>
    <w:rsid w:val="00A616B9"/>
    <w:rsid w:val="00A62005"/>
    <w:rsid w:val="00A630B3"/>
    <w:rsid w:val="00A66EB5"/>
    <w:rsid w:val="00A70031"/>
    <w:rsid w:val="00A70FC1"/>
    <w:rsid w:val="00A767E7"/>
    <w:rsid w:val="00A7768D"/>
    <w:rsid w:val="00A81779"/>
    <w:rsid w:val="00A82201"/>
    <w:rsid w:val="00A83471"/>
    <w:rsid w:val="00A9271E"/>
    <w:rsid w:val="00A96690"/>
    <w:rsid w:val="00AA5F4A"/>
    <w:rsid w:val="00AA6EA1"/>
    <w:rsid w:val="00AA72DA"/>
    <w:rsid w:val="00AB23F1"/>
    <w:rsid w:val="00AB2428"/>
    <w:rsid w:val="00AB7BDE"/>
    <w:rsid w:val="00AC3085"/>
    <w:rsid w:val="00AC30E5"/>
    <w:rsid w:val="00AC4C9B"/>
    <w:rsid w:val="00AC723A"/>
    <w:rsid w:val="00AD0830"/>
    <w:rsid w:val="00AD29C9"/>
    <w:rsid w:val="00AD6800"/>
    <w:rsid w:val="00AD7405"/>
    <w:rsid w:val="00AE1458"/>
    <w:rsid w:val="00AE2C2B"/>
    <w:rsid w:val="00AE2F57"/>
    <w:rsid w:val="00AE3646"/>
    <w:rsid w:val="00AE36A0"/>
    <w:rsid w:val="00AF6FF5"/>
    <w:rsid w:val="00B00745"/>
    <w:rsid w:val="00B01F41"/>
    <w:rsid w:val="00B0212E"/>
    <w:rsid w:val="00B16847"/>
    <w:rsid w:val="00B170D3"/>
    <w:rsid w:val="00B173BB"/>
    <w:rsid w:val="00B17BA0"/>
    <w:rsid w:val="00B26137"/>
    <w:rsid w:val="00B369C7"/>
    <w:rsid w:val="00B37ABB"/>
    <w:rsid w:val="00B411DF"/>
    <w:rsid w:val="00B425A4"/>
    <w:rsid w:val="00B44708"/>
    <w:rsid w:val="00B461F8"/>
    <w:rsid w:val="00B50595"/>
    <w:rsid w:val="00B51D7F"/>
    <w:rsid w:val="00B52852"/>
    <w:rsid w:val="00B610AE"/>
    <w:rsid w:val="00B64C4B"/>
    <w:rsid w:val="00B6533D"/>
    <w:rsid w:val="00B75046"/>
    <w:rsid w:val="00B752EB"/>
    <w:rsid w:val="00B765C0"/>
    <w:rsid w:val="00B77A8F"/>
    <w:rsid w:val="00B87DAB"/>
    <w:rsid w:val="00BA28A6"/>
    <w:rsid w:val="00BA2A63"/>
    <w:rsid w:val="00BB3D72"/>
    <w:rsid w:val="00BC1CB7"/>
    <w:rsid w:val="00BC7DB9"/>
    <w:rsid w:val="00BC7DDC"/>
    <w:rsid w:val="00BC7FFA"/>
    <w:rsid w:val="00BD5D0E"/>
    <w:rsid w:val="00BD75C8"/>
    <w:rsid w:val="00BE0806"/>
    <w:rsid w:val="00BE5987"/>
    <w:rsid w:val="00BE5B72"/>
    <w:rsid w:val="00BE64B4"/>
    <w:rsid w:val="00BF2CFC"/>
    <w:rsid w:val="00BF3A36"/>
    <w:rsid w:val="00BF471D"/>
    <w:rsid w:val="00C00BBE"/>
    <w:rsid w:val="00C10A03"/>
    <w:rsid w:val="00C1209A"/>
    <w:rsid w:val="00C12336"/>
    <w:rsid w:val="00C20450"/>
    <w:rsid w:val="00C21136"/>
    <w:rsid w:val="00C317AF"/>
    <w:rsid w:val="00C3183B"/>
    <w:rsid w:val="00C3729B"/>
    <w:rsid w:val="00C423BE"/>
    <w:rsid w:val="00C54A6F"/>
    <w:rsid w:val="00C60D63"/>
    <w:rsid w:val="00C75ADC"/>
    <w:rsid w:val="00C75E36"/>
    <w:rsid w:val="00C837CF"/>
    <w:rsid w:val="00C85798"/>
    <w:rsid w:val="00C86A1F"/>
    <w:rsid w:val="00C91868"/>
    <w:rsid w:val="00C94EB0"/>
    <w:rsid w:val="00C95B96"/>
    <w:rsid w:val="00CA0700"/>
    <w:rsid w:val="00CC44E5"/>
    <w:rsid w:val="00CC55F2"/>
    <w:rsid w:val="00CC7579"/>
    <w:rsid w:val="00CC7F05"/>
    <w:rsid w:val="00CD34BB"/>
    <w:rsid w:val="00CE1C45"/>
    <w:rsid w:val="00CE632E"/>
    <w:rsid w:val="00CF0840"/>
    <w:rsid w:val="00CF1089"/>
    <w:rsid w:val="00CF474A"/>
    <w:rsid w:val="00D008B3"/>
    <w:rsid w:val="00D04EA5"/>
    <w:rsid w:val="00D121C4"/>
    <w:rsid w:val="00D130DC"/>
    <w:rsid w:val="00D31B53"/>
    <w:rsid w:val="00D3626C"/>
    <w:rsid w:val="00D37E40"/>
    <w:rsid w:val="00D42205"/>
    <w:rsid w:val="00D51E5C"/>
    <w:rsid w:val="00D66167"/>
    <w:rsid w:val="00D66801"/>
    <w:rsid w:val="00D72571"/>
    <w:rsid w:val="00D84D8B"/>
    <w:rsid w:val="00D8534D"/>
    <w:rsid w:val="00D96B21"/>
    <w:rsid w:val="00DA05EB"/>
    <w:rsid w:val="00DA5FF6"/>
    <w:rsid w:val="00DA7A90"/>
    <w:rsid w:val="00DB49C6"/>
    <w:rsid w:val="00DB659B"/>
    <w:rsid w:val="00DC31D4"/>
    <w:rsid w:val="00DC66F1"/>
    <w:rsid w:val="00DD1C5C"/>
    <w:rsid w:val="00DE3E85"/>
    <w:rsid w:val="00DE4145"/>
    <w:rsid w:val="00DE6511"/>
    <w:rsid w:val="00DE6F66"/>
    <w:rsid w:val="00DE71BE"/>
    <w:rsid w:val="00DE790F"/>
    <w:rsid w:val="00DF1CFA"/>
    <w:rsid w:val="00DF4DB1"/>
    <w:rsid w:val="00DF604F"/>
    <w:rsid w:val="00E06542"/>
    <w:rsid w:val="00E10B0A"/>
    <w:rsid w:val="00E14221"/>
    <w:rsid w:val="00E15557"/>
    <w:rsid w:val="00E1587F"/>
    <w:rsid w:val="00E1726B"/>
    <w:rsid w:val="00E23511"/>
    <w:rsid w:val="00E237F7"/>
    <w:rsid w:val="00E24D8C"/>
    <w:rsid w:val="00E24F6B"/>
    <w:rsid w:val="00E27703"/>
    <w:rsid w:val="00E44208"/>
    <w:rsid w:val="00E44BD8"/>
    <w:rsid w:val="00E4700D"/>
    <w:rsid w:val="00E5002A"/>
    <w:rsid w:val="00E52EBB"/>
    <w:rsid w:val="00E53FAE"/>
    <w:rsid w:val="00E64A02"/>
    <w:rsid w:val="00E72393"/>
    <w:rsid w:val="00E74335"/>
    <w:rsid w:val="00E743F2"/>
    <w:rsid w:val="00E97EB8"/>
    <w:rsid w:val="00EA1A42"/>
    <w:rsid w:val="00EA1D75"/>
    <w:rsid w:val="00EA71C2"/>
    <w:rsid w:val="00EB4210"/>
    <w:rsid w:val="00EC12B0"/>
    <w:rsid w:val="00EC59E0"/>
    <w:rsid w:val="00EC7350"/>
    <w:rsid w:val="00ED03D5"/>
    <w:rsid w:val="00ED6859"/>
    <w:rsid w:val="00ED73B5"/>
    <w:rsid w:val="00EF301F"/>
    <w:rsid w:val="00EF46AF"/>
    <w:rsid w:val="00EF70B5"/>
    <w:rsid w:val="00F01095"/>
    <w:rsid w:val="00F02FF4"/>
    <w:rsid w:val="00F15E96"/>
    <w:rsid w:val="00F33D26"/>
    <w:rsid w:val="00F40511"/>
    <w:rsid w:val="00F40C6F"/>
    <w:rsid w:val="00F45A15"/>
    <w:rsid w:val="00F52545"/>
    <w:rsid w:val="00F53FAB"/>
    <w:rsid w:val="00F54B48"/>
    <w:rsid w:val="00F54C5F"/>
    <w:rsid w:val="00F568D3"/>
    <w:rsid w:val="00F611ED"/>
    <w:rsid w:val="00F67989"/>
    <w:rsid w:val="00F67EB7"/>
    <w:rsid w:val="00F71069"/>
    <w:rsid w:val="00F71DBB"/>
    <w:rsid w:val="00F74985"/>
    <w:rsid w:val="00F874FC"/>
    <w:rsid w:val="00F9124D"/>
    <w:rsid w:val="00F9173A"/>
    <w:rsid w:val="00F952D2"/>
    <w:rsid w:val="00FB273F"/>
    <w:rsid w:val="00FB700C"/>
    <w:rsid w:val="00FC017F"/>
    <w:rsid w:val="00FC0678"/>
    <w:rsid w:val="00FC4FEF"/>
    <w:rsid w:val="00FC5833"/>
    <w:rsid w:val="00FD2216"/>
    <w:rsid w:val="00FD2AAA"/>
    <w:rsid w:val="00FE0B31"/>
    <w:rsid w:val="00FE0DDC"/>
    <w:rsid w:val="00FE1FF5"/>
    <w:rsid w:val="00FF45FA"/>
    <w:rsid w:val="00FF4C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AEBD98"/>
  <w15:docId w15:val="{04D9FD8F-43D0-4EA1-8968-1B029DF5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A1F"/>
    <w:rPr>
      <w:sz w:val="24"/>
      <w:szCs w:val="24"/>
    </w:rPr>
  </w:style>
  <w:style w:type="paragraph" w:styleId="Ttulo1">
    <w:name w:val="heading 1"/>
    <w:basedOn w:val="Normal"/>
    <w:next w:val="Normal"/>
    <w:qFormat/>
    <w:rsid w:val="00C86A1F"/>
    <w:pPr>
      <w:keepNext/>
      <w:outlineLvl w:val="0"/>
    </w:pPr>
    <w:rPr>
      <w:b/>
      <w:bCs/>
      <w:sz w:val="16"/>
      <w:szCs w:val="16"/>
    </w:rPr>
  </w:style>
  <w:style w:type="paragraph" w:styleId="Ttulo2">
    <w:name w:val="heading 2"/>
    <w:basedOn w:val="Normal"/>
    <w:next w:val="Normal"/>
    <w:qFormat/>
    <w:rsid w:val="00C86A1F"/>
    <w:pPr>
      <w:keepNext/>
      <w:jc w:val="both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qFormat/>
    <w:rsid w:val="00C86A1F"/>
    <w:pPr>
      <w:keepNext/>
      <w:ind w:left="110"/>
      <w:jc w:val="both"/>
      <w:outlineLvl w:val="2"/>
    </w:pPr>
    <w:rPr>
      <w:b/>
      <w:bCs/>
      <w:sz w:val="16"/>
      <w:szCs w:val="1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7A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rsid w:val="00C86A1F"/>
    <w:pPr>
      <w:ind w:left="4253"/>
      <w:jc w:val="both"/>
    </w:pPr>
  </w:style>
  <w:style w:type="paragraph" w:styleId="Recuodecorpodetexto2">
    <w:name w:val="Body Text Indent 2"/>
    <w:basedOn w:val="Normal"/>
    <w:rsid w:val="00C86A1F"/>
    <w:pPr>
      <w:ind w:left="110"/>
      <w:jc w:val="both"/>
    </w:pPr>
    <w:rPr>
      <w:sz w:val="16"/>
      <w:szCs w:val="16"/>
    </w:rPr>
  </w:style>
  <w:style w:type="paragraph" w:styleId="Corpodetexto">
    <w:name w:val="Body Text"/>
    <w:basedOn w:val="Normal"/>
    <w:rsid w:val="00C86A1F"/>
    <w:rPr>
      <w:sz w:val="16"/>
      <w:szCs w:val="16"/>
    </w:rPr>
  </w:style>
  <w:style w:type="table" w:styleId="Tabelacomgrade">
    <w:name w:val="Table Grid"/>
    <w:basedOn w:val="Tabelanormal"/>
    <w:uiPriority w:val="59"/>
    <w:rsid w:val="00174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Fontepargpadro"/>
    <w:rsid w:val="007A610A"/>
  </w:style>
  <w:style w:type="paragraph" w:styleId="PargrafodaLista">
    <w:name w:val="List Paragraph"/>
    <w:basedOn w:val="Normal"/>
    <w:uiPriority w:val="34"/>
    <w:qFormat/>
    <w:rsid w:val="00EF301F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350DFC"/>
  </w:style>
  <w:style w:type="paragraph" w:customStyle="1" w:styleId="Default">
    <w:name w:val="Default"/>
    <w:rsid w:val="005C66AB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261181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61C3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61C3F"/>
    <w:rPr>
      <w:rFonts w:ascii="Segoe UI" w:hAnsi="Segoe UI" w:cs="Segoe UI"/>
      <w:sz w:val="18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7A4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2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GAL\Desktop\Contrato%20-%20JEAN%20-%20Boca%20da%20Mata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8C49E-DEDA-44CC-A376-192124F36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Contrato - JEAN - Boca da Mata.dotx</Template>
  <TotalTime>9</TotalTime>
  <Pages>2</Pages>
  <Words>969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Saturo</Company>
  <LinksUpToDate>false</LinksUpToDate>
  <CharactersWithSpaces>6194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MAGAL</dc:creator>
  <cp:lastModifiedBy>Jaime Duarte</cp:lastModifiedBy>
  <cp:revision>3</cp:revision>
  <cp:lastPrinted>2023-05-10T19:50:00Z</cp:lastPrinted>
  <dcterms:created xsi:type="dcterms:W3CDTF">2025-05-12T18:59:00Z</dcterms:created>
  <dcterms:modified xsi:type="dcterms:W3CDTF">2025-05-12T19:07:00Z</dcterms:modified>
</cp:coreProperties>
</file>